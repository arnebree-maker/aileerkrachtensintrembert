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6D51" w14:textId="2A107EA3" w:rsidR="00213BA7" w:rsidRPr="0013413A" w:rsidRDefault="00095663" w:rsidP="00213BA7">
      <w:pPr>
        <w:pStyle w:val="Titel"/>
        <w:rPr>
          <w:noProof/>
          <w:lang w:val="nl-NL" w:eastAsia="nl-BE"/>
        </w:rPr>
      </w:pPr>
      <w:r>
        <w:rPr>
          <w:noProof/>
          <w:lang w:val="nl-NL" w:eastAsia="nl-BE"/>
        </w:rPr>
        <w:t>Beleidskader Artificiële Intelligentie</w:t>
      </w:r>
    </w:p>
    <w:sdt>
      <w:sdtPr>
        <w:rPr>
          <w:rFonts w:eastAsiaTheme="minorEastAsia" w:cs="Times New Roman"/>
          <w:color w:val="auto"/>
          <w:sz w:val="22"/>
          <w:szCs w:val="22"/>
          <w:lang w:val="nl-NL" w:eastAsia="en-US"/>
        </w:rPr>
        <w:id w:val="-1382706498"/>
        <w:docPartObj>
          <w:docPartGallery w:val="Table of Contents"/>
          <w:docPartUnique/>
        </w:docPartObj>
      </w:sdtPr>
      <w:sdtEndPr>
        <w:rPr>
          <w:b/>
          <w:bCs/>
        </w:rPr>
      </w:sdtEndPr>
      <w:sdtContent>
        <w:p w14:paraId="3D0A6658" w14:textId="48A0AAF4" w:rsidR="008F0078" w:rsidRDefault="008F0078">
          <w:pPr>
            <w:pStyle w:val="Kopvaninhoudsopgave"/>
          </w:pPr>
          <w:r>
            <w:rPr>
              <w:lang w:val="nl-NL"/>
            </w:rPr>
            <w:t>Inhoud</w:t>
          </w:r>
        </w:p>
        <w:p w14:paraId="32084FEF" w14:textId="15B6D47E" w:rsidR="002D2969" w:rsidRDefault="008F0078">
          <w:pPr>
            <w:pStyle w:val="Inhopg1"/>
            <w:tabs>
              <w:tab w:val="left" w:pos="440"/>
              <w:tab w:val="right" w:leader="dot" w:pos="9108"/>
            </w:tabs>
            <w:rPr>
              <w:rFonts w:asciiTheme="minorHAnsi" w:hAnsiTheme="minorHAnsi" w:cstheme="minorBidi"/>
              <w:noProof/>
              <w:kern w:val="2"/>
              <w:sz w:val="24"/>
              <w:lang w:eastAsia="nl-BE"/>
              <w14:ligatures w14:val="standardContextual"/>
            </w:rPr>
          </w:pPr>
          <w:r w:rsidRPr="005826C1">
            <w:fldChar w:fldCharType="begin"/>
          </w:r>
          <w:r>
            <w:instrText>TOC \o "1-3" \z \u \h</w:instrText>
          </w:r>
          <w:r w:rsidRPr="005826C1">
            <w:fldChar w:fldCharType="separate"/>
          </w:r>
          <w:hyperlink w:anchor="_Toc232773891" w:history="1">
            <w:r w:rsidR="002D2969" w:rsidRPr="006F1AA4">
              <w:rPr>
                <w:rStyle w:val="Hyperlink"/>
                <w:noProof/>
              </w:rPr>
              <w:t>1</w:t>
            </w:r>
            <w:r w:rsidR="002D2969">
              <w:rPr>
                <w:rFonts w:asciiTheme="minorHAnsi" w:hAnsiTheme="minorHAnsi" w:cstheme="minorBidi"/>
                <w:noProof/>
                <w:kern w:val="2"/>
                <w:sz w:val="24"/>
                <w:lang w:eastAsia="nl-BE"/>
                <w14:ligatures w14:val="standardContextual"/>
              </w:rPr>
              <w:tab/>
            </w:r>
            <w:r w:rsidR="002D2969" w:rsidRPr="006F1AA4">
              <w:rPr>
                <w:rStyle w:val="Hyperlink"/>
                <w:noProof/>
              </w:rPr>
              <w:t>Visie op AI</w:t>
            </w:r>
            <w:r w:rsidR="002D2969">
              <w:rPr>
                <w:noProof/>
                <w:webHidden/>
              </w:rPr>
              <w:tab/>
            </w:r>
            <w:r w:rsidR="002D2969">
              <w:rPr>
                <w:noProof/>
                <w:webHidden/>
              </w:rPr>
              <w:fldChar w:fldCharType="begin"/>
            </w:r>
            <w:r w:rsidR="002D2969">
              <w:rPr>
                <w:noProof/>
                <w:webHidden/>
              </w:rPr>
              <w:instrText xml:space="preserve"> PAGEREF _Toc232773891 \h </w:instrText>
            </w:r>
            <w:r w:rsidR="002D2969">
              <w:rPr>
                <w:noProof/>
                <w:webHidden/>
              </w:rPr>
            </w:r>
            <w:r w:rsidR="002D2969">
              <w:rPr>
                <w:noProof/>
                <w:webHidden/>
              </w:rPr>
              <w:fldChar w:fldCharType="separate"/>
            </w:r>
            <w:r w:rsidR="002D2969">
              <w:rPr>
                <w:noProof/>
                <w:webHidden/>
              </w:rPr>
              <w:t>4</w:t>
            </w:r>
            <w:r w:rsidR="002D2969">
              <w:rPr>
                <w:noProof/>
                <w:webHidden/>
              </w:rPr>
              <w:fldChar w:fldCharType="end"/>
            </w:r>
          </w:hyperlink>
        </w:p>
        <w:p w14:paraId="03EF5726" w14:textId="5BCBDABE" w:rsidR="002D2969" w:rsidRDefault="002D2969">
          <w:pPr>
            <w:pStyle w:val="Inhopg1"/>
            <w:tabs>
              <w:tab w:val="left" w:pos="440"/>
              <w:tab w:val="right" w:leader="dot" w:pos="9108"/>
            </w:tabs>
            <w:rPr>
              <w:rFonts w:asciiTheme="minorHAnsi" w:hAnsiTheme="minorHAnsi" w:cstheme="minorBidi"/>
              <w:noProof/>
              <w:kern w:val="2"/>
              <w:sz w:val="24"/>
              <w:lang w:eastAsia="nl-BE"/>
              <w14:ligatures w14:val="standardContextual"/>
            </w:rPr>
          </w:pPr>
          <w:hyperlink w:anchor="_Toc232773892" w:history="1">
            <w:r w:rsidRPr="006F1AA4">
              <w:rPr>
                <w:rStyle w:val="Hyperlink"/>
                <w:noProof/>
              </w:rPr>
              <w:t>2</w:t>
            </w:r>
            <w:r>
              <w:rPr>
                <w:rFonts w:asciiTheme="minorHAnsi" w:hAnsiTheme="minorHAnsi" w:cstheme="minorBidi"/>
                <w:noProof/>
                <w:kern w:val="2"/>
                <w:sz w:val="24"/>
                <w:lang w:eastAsia="nl-BE"/>
                <w14:ligatures w14:val="standardContextual"/>
              </w:rPr>
              <w:tab/>
            </w:r>
            <w:r w:rsidRPr="006F1AA4">
              <w:rPr>
                <w:rStyle w:val="Hyperlink"/>
                <w:noProof/>
              </w:rPr>
              <w:t>Principes</w:t>
            </w:r>
            <w:r>
              <w:rPr>
                <w:noProof/>
                <w:webHidden/>
              </w:rPr>
              <w:tab/>
            </w:r>
            <w:r>
              <w:rPr>
                <w:noProof/>
                <w:webHidden/>
              </w:rPr>
              <w:fldChar w:fldCharType="begin"/>
            </w:r>
            <w:r>
              <w:rPr>
                <w:noProof/>
                <w:webHidden/>
              </w:rPr>
              <w:instrText xml:space="preserve"> PAGEREF _Toc232773892 \h </w:instrText>
            </w:r>
            <w:r>
              <w:rPr>
                <w:noProof/>
                <w:webHidden/>
              </w:rPr>
            </w:r>
            <w:r>
              <w:rPr>
                <w:noProof/>
                <w:webHidden/>
              </w:rPr>
              <w:fldChar w:fldCharType="separate"/>
            </w:r>
            <w:r>
              <w:rPr>
                <w:noProof/>
                <w:webHidden/>
              </w:rPr>
              <w:t>4</w:t>
            </w:r>
            <w:r>
              <w:rPr>
                <w:noProof/>
                <w:webHidden/>
              </w:rPr>
              <w:fldChar w:fldCharType="end"/>
            </w:r>
          </w:hyperlink>
        </w:p>
        <w:p w14:paraId="0FEEFFAF" w14:textId="58C97100"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893" w:history="1">
            <w:r w:rsidRPr="006F1AA4">
              <w:rPr>
                <w:rStyle w:val="Hyperlink"/>
                <w:noProof/>
              </w:rPr>
              <w:t>2.1</w:t>
            </w:r>
            <w:r>
              <w:rPr>
                <w:rFonts w:asciiTheme="minorHAnsi" w:hAnsiTheme="minorHAnsi" w:cstheme="minorBidi"/>
                <w:noProof/>
                <w:kern w:val="2"/>
                <w:sz w:val="24"/>
                <w:lang w:eastAsia="nl-BE"/>
                <w14:ligatures w14:val="standardContextual"/>
              </w:rPr>
              <w:tab/>
            </w:r>
            <w:r w:rsidRPr="006F1AA4">
              <w:rPr>
                <w:rStyle w:val="Hyperlink"/>
                <w:noProof/>
              </w:rPr>
              <w:t>De mens blijft centraal</w:t>
            </w:r>
            <w:r>
              <w:rPr>
                <w:noProof/>
                <w:webHidden/>
              </w:rPr>
              <w:tab/>
            </w:r>
            <w:r>
              <w:rPr>
                <w:noProof/>
                <w:webHidden/>
              </w:rPr>
              <w:fldChar w:fldCharType="begin"/>
            </w:r>
            <w:r>
              <w:rPr>
                <w:noProof/>
                <w:webHidden/>
              </w:rPr>
              <w:instrText xml:space="preserve"> PAGEREF _Toc232773893 \h </w:instrText>
            </w:r>
            <w:r>
              <w:rPr>
                <w:noProof/>
                <w:webHidden/>
              </w:rPr>
            </w:r>
            <w:r>
              <w:rPr>
                <w:noProof/>
                <w:webHidden/>
              </w:rPr>
              <w:fldChar w:fldCharType="separate"/>
            </w:r>
            <w:r>
              <w:rPr>
                <w:noProof/>
                <w:webHidden/>
              </w:rPr>
              <w:t>4</w:t>
            </w:r>
            <w:r>
              <w:rPr>
                <w:noProof/>
                <w:webHidden/>
              </w:rPr>
              <w:fldChar w:fldCharType="end"/>
            </w:r>
          </w:hyperlink>
        </w:p>
        <w:p w14:paraId="5ED39CDC" w14:textId="1875EBCF"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894" w:history="1">
            <w:r w:rsidRPr="006F1AA4">
              <w:rPr>
                <w:rStyle w:val="Hyperlink"/>
                <w:noProof/>
              </w:rPr>
              <w:t>2.2</w:t>
            </w:r>
            <w:r>
              <w:rPr>
                <w:rFonts w:asciiTheme="minorHAnsi" w:hAnsiTheme="minorHAnsi" w:cstheme="minorBidi"/>
                <w:noProof/>
                <w:kern w:val="2"/>
                <w:sz w:val="24"/>
                <w:lang w:eastAsia="nl-BE"/>
                <w14:ligatures w14:val="standardContextual"/>
              </w:rPr>
              <w:tab/>
            </w:r>
            <w:r w:rsidRPr="006F1AA4">
              <w:rPr>
                <w:rStyle w:val="Hyperlink"/>
                <w:noProof/>
              </w:rPr>
              <w:t>Meerwaarde is vereist</w:t>
            </w:r>
            <w:r>
              <w:rPr>
                <w:noProof/>
                <w:webHidden/>
              </w:rPr>
              <w:tab/>
            </w:r>
            <w:r>
              <w:rPr>
                <w:noProof/>
                <w:webHidden/>
              </w:rPr>
              <w:fldChar w:fldCharType="begin"/>
            </w:r>
            <w:r>
              <w:rPr>
                <w:noProof/>
                <w:webHidden/>
              </w:rPr>
              <w:instrText xml:space="preserve"> PAGEREF _Toc232773894 \h </w:instrText>
            </w:r>
            <w:r>
              <w:rPr>
                <w:noProof/>
                <w:webHidden/>
              </w:rPr>
            </w:r>
            <w:r>
              <w:rPr>
                <w:noProof/>
                <w:webHidden/>
              </w:rPr>
              <w:fldChar w:fldCharType="separate"/>
            </w:r>
            <w:r>
              <w:rPr>
                <w:noProof/>
                <w:webHidden/>
              </w:rPr>
              <w:t>4</w:t>
            </w:r>
            <w:r>
              <w:rPr>
                <w:noProof/>
                <w:webHidden/>
              </w:rPr>
              <w:fldChar w:fldCharType="end"/>
            </w:r>
          </w:hyperlink>
        </w:p>
        <w:p w14:paraId="77359E47" w14:textId="12193ABE"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895" w:history="1">
            <w:r w:rsidRPr="006F1AA4">
              <w:rPr>
                <w:rStyle w:val="Hyperlink"/>
                <w:noProof/>
              </w:rPr>
              <w:t>2.3</w:t>
            </w:r>
            <w:r>
              <w:rPr>
                <w:rFonts w:asciiTheme="minorHAnsi" w:hAnsiTheme="minorHAnsi" w:cstheme="minorBidi"/>
                <w:noProof/>
                <w:kern w:val="2"/>
                <w:sz w:val="24"/>
                <w:lang w:eastAsia="nl-BE"/>
                <w14:ligatures w14:val="standardContextual"/>
              </w:rPr>
              <w:tab/>
            </w:r>
            <w:r w:rsidRPr="006F1AA4">
              <w:rPr>
                <w:rStyle w:val="Hyperlink"/>
                <w:noProof/>
              </w:rPr>
              <w:t>Transparantie en eigenaarschap</w:t>
            </w:r>
            <w:r>
              <w:rPr>
                <w:noProof/>
                <w:webHidden/>
              </w:rPr>
              <w:tab/>
            </w:r>
            <w:r>
              <w:rPr>
                <w:noProof/>
                <w:webHidden/>
              </w:rPr>
              <w:fldChar w:fldCharType="begin"/>
            </w:r>
            <w:r>
              <w:rPr>
                <w:noProof/>
                <w:webHidden/>
              </w:rPr>
              <w:instrText xml:space="preserve"> PAGEREF _Toc232773895 \h </w:instrText>
            </w:r>
            <w:r>
              <w:rPr>
                <w:noProof/>
                <w:webHidden/>
              </w:rPr>
            </w:r>
            <w:r>
              <w:rPr>
                <w:noProof/>
                <w:webHidden/>
              </w:rPr>
              <w:fldChar w:fldCharType="separate"/>
            </w:r>
            <w:r>
              <w:rPr>
                <w:noProof/>
                <w:webHidden/>
              </w:rPr>
              <w:t>5</w:t>
            </w:r>
            <w:r>
              <w:rPr>
                <w:noProof/>
                <w:webHidden/>
              </w:rPr>
              <w:fldChar w:fldCharType="end"/>
            </w:r>
          </w:hyperlink>
        </w:p>
        <w:p w14:paraId="5F05FB62" w14:textId="33AA6A3D"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896" w:history="1">
            <w:r w:rsidRPr="006F1AA4">
              <w:rPr>
                <w:rStyle w:val="Hyperlink"/>
                <w:noProof/>
              </w:rPr>
              <w:t>2.4</w:t>
            </w:r>
            <w:r>
              <w:rPr>
                <w:rFonts w:asciiTheme="minorHAnsi" w:hAnsiTheme="minorHAnsi" w:cstheme="minorBidi"/>
                <w:noProof/>
                <w:kern w:val="2"/>
                <w:sz w:val="24"/>
                <w:lang w:eastAsia="nl-BE"/>
                <w14:ligatures w14:val="standardContextual"/>
              </w:rPr>
              <w:tab/>
            </w:r>
            <w:r w:rsidRPr="006F1AA4">
              <w:rPr>
                <w:rStyle w:val="Hyperlink"/>
                <w:noProof/>
              </w:rPr>
              <w:t>Leeftijds- en ontwikkelingsgeschikt</w:t>
            </w:r>
            <w:r>
              <w:rPr>
                <w:noProof/>
                <w:webHidden/>
              </w:rPr>
              <w:tab/>
            </w:r>
            <w:r>
              <w:rPr>
                <w:noProof/>
                <w:webHidden/>
              </w:rPr>
              <w:fldChar w:fldCharType="begin"/>
            </w:r>
            <w:r>
              <w:rPr>
                <w:noProof/>
                <w:webHidden/>
              </w:rPr>
              <w:instrText xml:space="preserve"> PAGEREF _Toc232773896 \h </w:instrText>
            </w:r>
            <w:r>
              <w:rPr>
                <w:noProof/>
                <w:webHidden/>
              </w:rPr>
            </w:r>
            <w:r>
              <w:rPr>
                <w:noProof/>
                <w:webHidden/>
              </w:rPr>
              <w:fldChar w:fldCharType="separate"/>
            </w:r>
            <w:r>
              <w:rPr>
                <w:noProof/>
                <w:webHidden/>
              </w:rPr>
              <w:t>5</w:t>
            </w:r>
            <w:r>
              <w:rPr>
                <w:noProof/>
                <w:webHidden/>
              </w:rPr>
              <w:fldChar w:fldCharType="end"/>
            </w:r>
          </w:hyperlink>
        </w:p>
        <w:p w14:paraId="0389C688" w14:textId="2B96DFA4" w:rsidR="002D2969" w:rsidRDefault="002D2969">
          <w:pPr>
            <w:pStyle w:val="Inhopg1"/>
            <w:tabs>
              <w:tab w:val="left" w:pos="440"/>
              <w:tab w:val="right" w:leader="dot" w:pos="9108"/>
            </w:tabs>
            <w:rPr>
              <w:rFonts w:asciiTheme="minorHAnsi" w:hAnsiTheme="minorHAnsi" w:cstheme="minorBidi"/>
              <w:noProof/>
              <w:kern w:val="2"/>
              <w:sz w:val="24"/>
              <w:lang w:eastAsia="nl-BE"/>
              <w14:ligatures w14:val="standardContextual"/>
            </w:rPr>
          </w:pPr>
          <w:hyperlink w:anchor="_Toc232773897" w:history="1">
            <w:r w:rsidRPr="006F1AA4">
              <w:rPr>
                <w:rStyle w:val="Hyperlink"/>
                <w:noProof/>
              </w:rPr>
              <w:t>3</w:t>
            </w:r>
            <w:r>
              <w:rPr>
                <w:rFonts w:asciiTheme="minorHAnsi" w:hAnsiTheme="minorHAnsi" w:cstheme="minorBidi"/>
                <w:noProof/>
                <w:kern w:val="2"/>
                <w:sz w:val="24"/>
                <w:lang w:eastAsia="nl-BE"/>
                <w14:ligatures w14:val="standardContextual"/>
              </w:rPr>
              <w:tab/>
            </w:r>
            <w:r w:rsidRPr="006F1AA4">
              <w:rPr>
                <w:rStyle w:val="Hyperlink"/>
                <w:noProof/>
              </w:rPr>
              <w:t>Randvoorwaarden</w:t>
            </w:r>
            <w:r>
              <w:rPr>
                <w:noProof/>
                <w:webHidden/>
              </w:rPr>
              <w:tab/>
            </w:r>
            <w:r>
              <w:rPr>
                <w:noProof/>
                <w:webHidden/>
              </w:rPr>
              <w:fldChar w:fldCharType="begin"/>
            </w:r>
            <w:r>
              <w:rPr>
                <w:noProof/>
                <w:webHidden/>
              </w:rPr>
              <w:instrText xml:space="preserve"> PAGEREF _Toc232773897 \h </w:instrText>
            </w:r>
            <w:r>
              <w:rPr>
                <w:noProof/>
                <w:webHidden/>
              </w:rPr>
            </w:r>
            <w:r>
              <w:rPr>
                <w:noProof/>
                <w:webHidden/>
              </w:rPr>
              <w:fldChar w:fldCharType="separate"/>
            </w:r>
            <w:r>
              <w:rPr>
                <w:noProof/>
                <w:webHidden/>
              </w:rPr>
              <w:t>5</w:t>
            </w:r>
            <w:r>
              <w:rPr>
                <w:noProof/>
                <w:webHidden/>
              </w:rPr>
              <w:fldChar w:fldCharType="end"/>
            </w:r>
          </w:hyperlink>
        </w:p>
        <w:p w14:paraId="57920069" w14:textId="009FE5B5"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898" w:history="1">
            <w:r w:rsidRPr="006F1AA4">
              <w:rPr>
                <w:rStyle w:val="Hyperlink"/>
                <w:noProof/>
              </w:rPr>
              <w:t>3.1</w:t>
            </w:r>
            <w:r>
              <w:rPr>
                <w:rFonts w:asciiTheme="minorHAnsi" w:hAnsiTheme="minorHAnsi" w:cstheme="minorBidi"/>
                <w:noProof/>
                <w:kern w:val="2"/>
                <w:sz w:val="24"/>
                <w:lang w:eastAsia="nl-BE"/>
                <w14:ligatures w14:val="standardContextual"/>
              </w:rPr>
              <w:tab/>
            </w:r>
            <w:r w:rsidRPr="006F1AA4">
              <w:rPr>
                <w:rStyle w:val="Hyperlink"/>
                <w:noProof/>
              </w:rPr>
              <w:t>Wet- en regelgeving</w:t>
            </w:r>
            <w:r>
              <w:rPr>
                <w:noProof/>
                <w:webHidden/>
              </w:rPr>
              <w:tab/>
            </w:r>
            <w:r>
              <w:rPr>
                <w:noProof/>
                <w:webHidden/>
              </w:rPr>
              <w:fldChar w:fldCharType="begin"/>
            </w:r>
            <w:r>
              <w:rPr>
                <w:noProof/>
                <w:webHidden/>
              </w:rPr>
              <w:instrText xml:space="preserve"> PAGEREF _Toc232773898 \h </w:instrText>
            </w:r>
            <w:r>
              <w:rPr>
                <w:noProof/>
                <w:webHidden/>
              </w:rPr>
            </w:r>
            <w:r>
              <w:rPr>
                <w:noProof/>
                <w:webHidden/>
              </w:rPr>
              <w:fldChar w:fldCharType="separate"/>
            </w:r>
            <w:r>
              <w:rPr>
                <w:noProof/>
                <w:webHidden/>
              </w:rPr>
              <w:t>5</w:t>
            </w:r>
            <w:r>
              <w:rPr>
                <w:noProof/>
                <w:webHidden/>
              </w:rPr>
              <w:fldChar w:fldCharType="end"/>
            </w:r>
          </w:hyperlink>
        </w:p>
        <w:p w14:paraId="17268E0B" w14:textId="43E03B1C"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899" w:history="1">
            <w:r w:rsidRPr="006F1AA4">
              <w:rPr>
                <w:rStyle w:val="Hyperlink"/>
                <w:noProof/>
              </w:rPr>
              <w:t>3.2</w:t>
            </w:r>
            <w:r>
              <w:rPr>
                <w:rFonts w:asciiTheme="minorHAnsi" w:hAnsiTheme="minorHAnsi" w:cstheme="minorBidi"/>
                <w:noProof/>
                <w:kern w:val="2"/>
                <w:sz w:val="24"/>
                <w:lang w:eastAsia="nl-BE"/>
                <w14:ligatures w14:val="standardContextual"/>
              </w:rPr>
              <w:tab/>
            </w:r>
            <w:r w:rsidRPr="006F1AA4">
              <w:rPr>
                <w:rStyle w:val="Hyperlink"/>
                <w:noProof/>
              </w:rPr>
              <w:t>Deskundigheid</w:t>
            </w:r>
            <w:r>
              <w:rPr>
                <w:noProof/>
                <w:webHidden/>
              </w:rPr>
              <w:tab/>
            </w:r>
            <w:r>
              <w:rPr>
                <w:noProof/>
                <w:webHidden/>
              </w:rPr>
              <w:fldChar w:fldCharType="begin"/>
            </w:r>
            <w:r>
              <w:rPr>
                <w:noProof/>
                <w:webHidden/>
              </w:rPr>
              <w:instrText xml:space="preserve"> PAGEREF _Toc232773899 \h </w:instrText>
            </w:r>
            <w:r>
              <w:rPr>
                <w:noProof/>
                <w:webHidden/>
              </w:rPr>
            </w:r>
            <w:r>
              <w:rPr>
                <w:noProof/>
                <w:webHidden/>
              </w:rPr>
              <w:fldChar w:fldCharType="separate"/>
            </w:r>
            <w:r>
              <w:rPr>
                <w:noProof/>
                <w:webHidden/>
              </w:rPr>
              <w:t>5</w:t>
            </w:r>
            <w:r>
              <w:rPr>
                <w:noProof/>
                <w:webHidden/>
              </w:rPr>
              <w:fldChar w:fldCharType="end"/>
            </w:r>
          </w:hyperlink>
        </w:p>
        <w:p w14:paraId="3D2403EE" w14:textId="54D8F5E5"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00" w:history="1">
            <w:r w:rsidRPr="006F1AA4">
              <w:rPr>
                <w:rStyle w:val="Hyperlink"/>
                <w:noProof/>
              </w:rPr>
              <w:t>3.3</w:t>
            </w:r>
            <w:r>
              <w:rPr>
                <w:rFonts w:asciiTheme="minorHAnsi" w:hAnsiTheme="minorHAnsi" w:cstheme="minorBidi"/>
                <w:noProof/>
                <w:kern w:val="2"/>
                <w:sz w:val="24"/>
                <w:lang w:eastAsia="nl-BE"/>
                <w14:ligatures w14:val="standardContextual"/>
              </w:rPr>
              <w:tab/>
            </w:r>
            <w:r w:rsidRPr="006F1AA4">
              <w:rPr>
                <w:rStyle w:val="Hyperlink"/>
                <w:noProof/>
              </w:rPr>
              <w:t>Inhoud en toepassingen</w:t>
            </w:r>
            <w:r>
              <w:rPr>
                <w:noProof/>
                <w:webHidden/>
              </w:rPr>
              <w:tab/>
            </w:r>
            <w:r>
              <w:rPr>
                <w:noProof/>
                <w:webHidden/>
              </w:rPr>
              <w:fldChar w:fldCharType="begin"/>
            </w:r>
            <w:r>
              <w:rPr>
                <w:noProof/>
                <w:webHidden/>
              </w:rPr>
              <w:instrText xml:space="preserve"> PAGEREF _Toc232773900 \h </w:instrText>
            </w:r>
            <w:r>
              <w:rPr>
                <w:noProof/>
                <w:webHidden/>
              </w:rPr>
            </w:r>
            <w:r>
              <w:rPr>
                <w:noProof/>
                <w:webHidden/>
              </w:rPr>
              <w:fldChar w:fldCharType="separate"/>
            </w:r>
            <w:r>
              <w:rPr>
                <w:noProof/>
                <w:webHidden/>
              </w:rPr>
              <w:t>6</w:t>
            </w:r>
            <w:r>
              <w:rPr>
                <w:noProof/>
                <w:webHidden/>
              </w:rPr>
              <w:fldChar w:fldCharType="end"/>
            </w:r>
          </w:hyperlink>
        </w:p>
        <w:p w14:paraId="29B78353" w14:textId="14D9DD68"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01" w:history="1">
            <w:r w:rsidRPr="006F1AA4">
              <w:rPr>
                <w:rStyle w:val="Hyperlink"/>
                <w:noProof/>
              </w:rPr>
              <w:t>3.4</w:t>
            </w:r>
            <w:r>
              <w:rPr>
                <w:rFonts w:asciiTheme="minorHAnsi" w:hAnsiTheme="minorHAnsi" w:cstheme="minorBidi"/>
                <w:noProof/>
                <w:kern w:val="2"/>
                <w:sz w:val="24"/>
                <w:lang w:eastAsia="nl-BE"/>
                <w14:ligatures w14:val="standardContextual"/>
              </w:rPr>
              <w:tab/>
            </w:r>
            <w:r w:rsidRPr="006F1AA4">
              <w:rPr>
                <w:rStyle w:val="Hyperlink"/>
                <w:noProof/>
              </w:rPr>
              <w:t>Infrastructuur</w:t>
            </w:r>
            <w:r>
              <w:rPr>
                <w:noProof/>
                <w:webHidden/>
              </w:rPr>
              <w:tab/>
            </w:r>
            <w:r>
              <w:rPr>
                <w:noProof/>
                <w:webHidden/>
              </w:rPr>
              <w:fldChar w:fldCharType="begin"/>
            </w:r>
            <w:r>
              <w:rPr>
                <w:noProof/>
                <w:webHidden/>
              </w:rPr>
              <w:instrText xml:space="preserve"> PAGEREF _Toc232773901 \h </w:instrText>
            </w:r>
            <w:r>
              <w:rPr>
                <w:noProof/>
                <w:webHidden/>
              </w:rPr>
            </w:r>
            <w:r>
              <w:rPr>
                <w:noProof/>
                <w:webHidden/>
              </w:rPr>
              <w:fldChar w:fldCharType="separate"/>
            </w:r>
            <w:r>
              <w:rPr>
                <w:noProof/>
                <w:webHidden/>
              </w:rPr>
              <w:t>7</w:t>
            </w:r>
            <w:r>
              <w:rPr>
                <w:noProof/>
                <w:webHidden/>
              </w:rPr>
              <w:fldChar w:fldCharType="end"/>
            </w:r>
          </w:hyperlink>
        </w:p>
        <w:p w14:paraId="0035D408" w14:textId="40178EE9" w:rsidR="002D2969" w:rsidRDefault="002D2969">
          <w:pPr>
            <w:pStyle w:val="Inhopg1"/>
            <w:tabs>
              <w:tab w:val="left" w:pos="440"/>
              <w:tab w:val="right" w:leader="dot" w:pos="9108"/>
            </w:tabs>
            <w:rPr>
              <w:rFonts w:asciiTheme="minorHAnsi" w:hAnsiTheme="minorHAnsi" w:cstheme="minorBidi"/>
              <w:noProof/>
              <w:kern w:val="2"/>
              <w:sz w:val="24"/>
              <w:lang w:eastAsia="nl-BE"/>
              <w14:ligatures w14:val="standardContextual"/>
            </w:rPr>
          </w:pPr>
          <w:hyperlink w:anchor="_Toc232773902" w:history="1">
            <w:r w:rsidRPr="006F1AA4">
              <w:rPr>
                <w:rStyle w:val="Hyperlink"/>
                <w:noProof/>
              </w:rPr>
              <w:t>4</w:t>
            </w:r>
            <w:r>
              <w:rPr>
                <w:rFonts w:asciiTheme="minorHAnsi" w:hAnsiTheme="minorHAnsi" w:cstheme="minorBidi"/>
                <w:noProof/>
                <w:kern w:val="2"/>
                <w:sz w:val="24"/>
                <w:lang w:eastAsia="nl-BE"/>
                <w14:ligatures w14:val="standardContextual"/>
              </w:rPr>
              <w:tab/>
            </w:r>
            <w:r w:rsidRPr="006F1AA4">
              <w:rPr>
                <w:rStyle w:val="Hyperlink"/>
                <w:noProof/>
              </w:rPr>
              <w:t>Privacy, veiligheid en wetgeving</w:t>
            </w:r>
            <w:r>
              <w:rPr>
                <w:noProof/>
                <w:webHidden/>
              </w:rPr>
              <w:tab/>
            </w:r>
            <w:r>
              <w:rPr>
                <w:noProof/>
                <w:webHidden/>
              </w:rPr>
              <w:fldChar w:fldCharType="begin"/>
            </w:r>
            <w:r>
              <w:rPr>
                <w:noProof/>
                <w:webHidden/>
              </w:rPr>
              <w:instrText xml:space="preserve"> PAGEREF _Toc232773902 \h </w:instrText>
            </w:r>
            <w:r>
              <w:rPr>
                <w:noProof/>
                <w:webHidden/>
              </w:rPr>
            </w:r>
            <w:r>
              <w:rPr>
                <w:noProof/>
                <w:webHidden/>
              </w:rPr>
              <w:fldChar w:fldCharType="separate"/>
            </w:r>
            <w:r>
              <w:rPr>
                <w:noProof/>
                <w:webHidden/>
              </w:rPr>
              <w:t>7</w:t>
            </w:r>
            <w:r>
              <w:rPr>
                <w:noProof/>
                <w:webHidden/>
              </w:rPr>
              <w:fldChar w:fldCharType="end"/>
            </w:r>
          </w:hyperlink>
        </w:p>
        <w:p w14:paraId="2C13F852" w14:textId="38F7AEF7" w:rsidR="002D2969" w:rsidRDefault="002D2969">
          <w:pPr>
            <w:pStyle w:val="Inhopg1"/>
            <w:tabs>
              <w:tab w:val="left" w:pos="440"/>
              <w:tab w:val="right" w:leader="dot" w:pos="9108"/>
            </w:tabs>
            <w:rPr>
              <w:rFonts w:asciiTheme="minorHAnsi" w:hAnsiTheme="minorHAnsi" w:cstheme="minorBidi"/>
              <w:noProof/>
              <w:kern w:val="2"/>
              <w:sz w:val="24"/>
              <w:lang w:eastAsia="nl-BE"/>
              <w14:ligatures w14:val="standardContextual"/>
            </w:rPr>
          </w:pPr>
          <w:hyperlink w:anchor="_Toc232773903" w:history="1">
            <w:r w:rsidRPr="006F1AA4">
              <w:rPr>
                <w:rStyle w:val="Hyperlink"/>
                <w:noProof/>
              </w:rPr>
              <w:t>5</w:t>
            </w:r>
            <w:r>
              <w:rPr>
                <w:rFonts w:asciiTheme="minorHAnsi" w:hAnsiTheme="minorHAnsi" w:cstheme="minorBidi"/>
                <w:noProof/>
                <w:kern w:val="2"/>
                <w:sz w:val="24"/>
                <w:lang w:eastAsia="nl-BE"/>
                <w14:ligatures w14:val="standardContextual"/>
              </w:rPr>
              <w:tab/>
            </w:r>
            <w:r w:rsidRPr="006F1AA4">
              <w:rPr>
                <w:rStyle w:val="Hyperlink"/>
                <w:noProof/>
              </w:rPr>
              <w:t>Kritisch denken als leerdoel</w:t>
            </w:r>
            <w:r>
              <w:rPr>
                <w:noProof/>
                <w:webHidden/>
              </w:rPr>
              <w:tab/>
            </w:r>
            <w:r>
              <w:rPr>
                <w:noProof/>
                <w:webHidden/>
              </w:rPr>
              <w:fldChar w:fldCharType="begin"/>
            </w:r>
            <w:r>
              <w:rPr>
                <w:noProof/>
                <w:webHidden/>
              </w:rPr>
              <w:instrText xml:space="preserve"> PAGEREF _Toc232773903 \h </w:instrText>
            </w:r>
            <w:r>
              <w:rPr>
                <w:noProof/>
                <w:webHidden/>
              </w:rPr>
            </w:r>
            <w:r>
              <w:rPr>
                <w:noProof/>
                <w:webHidden/>
              </w:rPr>
              <w:fldChar w:fldCharType="separate"/>
            </w:r>
            <w:r>
              <w:rPr>
                <w:noProof/>
                <w:webHidden/>
              </w:rPr>
              <w:t>8</w:t>
            </w:r>
            <w:r>
              <w:rPr>
                <w:noProof/>
                <w:webHidden/>
              </w:rPr>
              <w:fldChar w:fldCharType="end"/>
            </w:r>
          </w:hyperlink>
        </w:p>
        <w:p w14:paraId="152A2B39" w14:textId="47E7FD25" w:rsidR="002D2969" w:rsidRDefault="002D2969">
          <w:pPr>
            <w:pStyle w:val="Inhopg1"/>
            <w:tabs>
              <w:tab w:val="left" w:pos="440"/>
              <w:tab w:val="right" w:leader="dot" w:pos="9108"/>
            </w:tabs>
            <w:rPr>
              <w:rFonts w:asciiTheme="minorHAnsi" w:hAnsiTheme="minorHAnsi" w:cstheme="minorBidi"/>
              <w:noProof/>
              <w:kern w:val="2"/>
              <w:sz w:val="24"/>
              <w:lang w:eastAsia="nl-BE"/>
              <w14:ligatures w14:val="standardContextual"/>
            </w:rPr>
          </w:pPr>
          <w:hyperlink w:anchor="_Toc232773904" w:history="1">
            <w:r w:rsidRPr="006F1AA4">
              <w:rPr>
                <w:rStyle w:val="Hyperlink"/>
                <w:noProof/>
              </w:rPr>
              <w:t>6</w:t>
            </w:r>
            <w:r>
              <w:rPr>
                <w:rFonts w:asciiTheme="minorHAnsi" w:hAnsiTheme="minorHAnsi" w:cstheme="minorBidi"/>
                <w:noProof/>
                <w:kern w:val="2"/>
                <w:sz w:val="24"/>
                <w:lang w:eastAsia="nl-BE"/>
                <w14:ligatures w14:val="standardContextual"/>
              </w:rPr>
              <w:tab/>
            </w:r>
            <w:r w:rsidRPr="006F1AA4">
              <w:rPr>
                <w:rStyle w:val="Hyperlink"/>
                <w:noProof/>
              </w:rPr>
              <w:t>Bescherming tegen AI-manipulatie en deepfakes</w:t>
            </w:r>
            <w:r>
              <w:rPr>
                <w:noProof/>
                <w:webHidden/>
              </w:rPr>
              <w:tab/>
            </w:r>
            <w:r>
              <w:rPr>
                <w:noProof/>
                <w:webHidden/>
              </w:rPr>
              <w:fldChar w:fldCharType="begin"/>
            </w:r>
            <w:r>
              <w:rPr>
                <w:noProof/>
                <w:webHidden/>
              </w:rPr>
              <w:instrText xml:space="preserve"> PAGEREF _Toc232773904 \h </w:instrText>
            </w:r>
            <w:r>
              <w:rPr>
                <w:noProof/>
                <w:webHidden/>
              </w:rPr>
            </w:r>
            <w:r>
              <w:rPr>
                <w:noProof/>
                <w:webHidden/>
              </w:rPr>
              <w:fldChar w:fldCharType="separate"/>
            </w:r>
            <w:r>
              <w:rPr>
                <w:noProof/>
                <w:webHidden/>
              </w:rPr>
              <w:t>8</w:t>
            </w:r>
            <w:r>
              <w:rPr>
                <w:noProof/>
                <w:webHidden/>
              </w:rPr>
              <w:fldChar w:fldCharType="end"/>
            </w:r>
          </w:hyperlink>
        </w:p>
        <w:p w14:paraId="0DC8EBDF" w14:textId="2C1FD5E5" w:rsidR="002D2969" w:rsidRDefault="002D2969">
          <w:pPr>
            <w:pStyle w:val="Inhopg1"/>
            <w:tabs>
              <w:tab w:val="left" w:pos="440"/>
              <w:tab w:val="right" w:leader="dot" w:pos="9108"/>
            </w:tabs>
            <w:rPr>
              <w:rFonts w:asciiTheme="minorHAnsi" w:hAnsiTheme="minorHAnsi" w:cstheme="minorBidi"/>
              <w:noProof/>
              <w:kern w:val="2"/>
              <w:sz w:val="24"/>
              <w:lang w:eastAsia="nl-BE"/>
              <w14:ligatures w14:val="standardContextual"/>
            </w:rPr>
          </w:pPr>
          <w:hyperlink w:anchor="_Toc232773905" w:history="1">
            <w:r w:rsidRPr="006F1AA4">
              <w:rPr>
                <w:rStyle w:val="Hyperlink"/>
                <w:noProof/>
              </w:rPr>
              <w:t>7</w:t>
            </w:r>
            <w:r>
              <w:rPr>
                <w:rFonts w:asciiTheme="minorHAnsi" w:hAnsiTheme="minorHAnsi" w:cstheme="minorBidi"/>
                <w:noProof/>
                <w:kern w:val="2"/>
                <w:sz w:val="24"/>
                <w:lang w:eastAsia="nl-BE"/>
                <w14:ligatures w14:val="standardContextual"/>
              </w:rPr>
              <w:tab/>
            </w:r>
            <w:r w:rsidRPr="006F1AA4">
              <w:rPr>
                <w:rStyle w:val="Hyperlink"/>
                <w:noProof/>
              </w:rPr>
              <w:t>Wat betekent dit voor de leerlingen?</w:t>
            </w:r>
            <w:r>
              <w:rPr>
                <w:noProof/>
                <w:webHidden/>
              </w:rPr>
              <w:tab/>
            </w:r>
            <w:r>
              <w:rPr>
                <w:noProof/>
                <w:webHidden/>
              </w:rPr>
              <w:fldChar w:fldCharType="begin"/>
            </w:r>
            <w:r>
              <w:rPr>
                <w:noProof/>
                <w:webHidden/>
              </w:rPr>
              <w:instrText xml:space="preserve"> PAGEREF _Toc232773905 \h </w:instrText>
            </w:r>
            <w:r>
              <w:rPr>
                <w:noProof/>
                <w:webHidden/>
              </w:rPr>
            </w:r>
            <w:r>
              <w:rPr>
                <w:noProof/>
                <w:webHidden/>
              </w:rPr>
              <w:fldChar w:fldCharType="separate"/>
            </w:r>
            <w:r>
              <w:rPr>
                <w:noProof/>
                <w:webHidden/>
              </w:rPr>
              <w:t>9</w:t>
            </w:r>
            <w:r>
              <w:rPr>
                <w:noProof/>
                <w:webHidden/>
              </w:rPr>
              <w:fldChar w:fldCharType="end"/>
            </w:r>
          </w:hyperlink>
        </w:p>
        <w:p w14:paraId="700D8C65" w14:textId="0A95AECF"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06" w:history="1">
            <w:r w:rsidRPr="006F1AA4">
              <w:rPr>
                <w:rStyle w:val="Hyperlink"/>
                <w:noProof/>
              </w:rPr>
              <w:t>7.1</w:t>
            </w:r>
            <w:r>
              <w:rPr>
                <w:rFonts w:asciiTheme="minorHAnsi" w:hAnsiTheme="minorHAnsi" w:cstheme="minorBidi"/>
                <w:noProof/>
                <w:kern w:val="2"/>
                <w:sz w:val="24"/>
                <w:lang w:eastAsia="nl-BE"/>
                <w14:ligatures w14:val="standardContextual"/>
              </w:rPr>
              <w:tab/>
            </w:r>
            <w:r w:rsidRPr="006F1AA4">
              <w:rPr>
                <w:rStyle w:val="Hyperlink"/>
                <w:noProof/>
              </w:rPr>
              <w:t>Algemene principes (voor alle leeftijden)</w:t>
            </w:r>
            <w:r>
              <w:rPr>
                <w:noProof/>
                <w:webHidden/>
              </w:rPr>
              <w:tab/>
            </w:r>
            <w:r>
              <w:rPr>
                <w:noProof/>
                <w:webHidden/>
              </w:rPr>
              <w:fldChar w:fldCharType="begin"/>
            </w:r>
            <w:r>
              <w:rPr>
                <w:noProof/>
                <w:webHidden/>
              </w:rPr>
              <w:instrText xml:space="preserve"> PAGEREF _Toc232773906 \h </w:instrText>
            </w:r>
            <w:r>
              <w:rPr>
                <w:noProof/>
                <w:webHidden/>
              </w:rPr>
            </w:r>
            <w:r>
              <w:rPr>
                <w:noProof/>
                <w:webHidden/>
              </w:rPr>
              <w:fldChar w:fldCharType="separate"/>
            </w:r>
            <w:r>
              <w:rPr>
                <w:noProof/>
                <w:webHidden/>
              </w:rPr>
              <w:t>9</w:t>
            </w:r>
            <w:r>
              <w:rPr>
                <w:noProof/>
                <w:webHidden/>
              </w:rPr>
              <w:fldChar w:fldCharType="end"/>
            </w:r>
          </w:hyperlink>
        </w:p>
        <w:p w14:paraId="52CFFC58" w14:textId="1934C174"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07" w:history="1">
            <w:r w:rsidRPr="006F1AA4">
              <w:rPr>
                <w:rStyle w:val="Hyperlink"/>
                <w:noProof/>
              </w:rPr>
              <w:t>7.2</w:t>
            </w:r>
            <w:r>
              <w:rPr>
                <w:rFonts w:asciiTheme="minorHAnsi" w:hAnsiTheme="minorHAnsi" w:cstheme="minorBidi"/>
                <w:noProof/>
                <w:kern w:val="2"/>
                <w:sz w:val="24"/>
                <w:lang w:eastAsia="nl-BE"/>
                <w14:ligatures w14:val="standardContextual"/>
              </w:rPr>
              <w:tab/>
            </w:r>
            <w:r w:rsidRPr="006F1AA4">
              <w:rPr>
                <w:rStyle w:val="Hyperlink"/>
                <w:noProof/>
              </w:rPr>
              <w:t>Leeftijdsgebonden uitwerking</w:t>
            </w:r>
            <w:r>
              <w:rPr>
                <w:noProof/>
                <w:webHidden/>
              </w:rPr>
              <w:tab/>
            </w:r>
            <w:r>
              <w:rPr>
                <w:noProof/>
                <w:webHidden/>
              </w:rPr>
              <w:fldChar w:fldCharType="begin"/>
            </w:r>
            <w:r>
              <w:rPr>
                <w:noProof/>
                <w:webHidden/>
              </w:rPr>
              <w:instrText xml:space="preserve"> PAGEREF _Toc232773907 \h </w:instrText>
            </w:r>
            <w:r>
              <w:rPr>
                <w:noProof/>
                <w:webHidden/>
              </w:rPr>
            </w:r>
            <w:r>
              <w:rPr>
                <w:noProof/>
                <w:webHidden/>
              </w:rPr>
              <w:fldChar w:fldCharType="separate"/>
            </w:r>
            <w:r>
              <w:rPr>
                <w:noProof/>
                <w:webHidden/>
              </w:rPr>
              <w:t>9</w:t>
            </w:r>
            <w:r>
              <w:rPr>
                <w:noProof/>
                <w:webHidden/>
              </w:rPr>
              <w:fldChar w:fldCharType="end"/>
            </w:r>
          </w:hyperlink>
        </w:p>
        <w:p w14:paraId="1010AD57" w14:textId="2C4BB8B4" w:rsidR="002D2969" w:rsidRDefault="002D2969">
          <w:pPr>
            <w:pStyle w:val="Inhopg3"/>
            <w:tabs>
              <w:tab w:val="left" w:pos="1200"/>
              <w:tab w:val="right" w:leader="dot" w:pos="9108"/>
            </w:tabs>
            <w:rPr>
              <w:rFonts w:asciiTheme="minorHAnsi" w:hAnsiTheme="minorHAnsi" w:cstheme="minorBidi"/>
              <w:noProof/>
              <w:kern w:val="2"/>
              <w:sz w:val="24"/>
              <w:lang w:eastAsia="nl-BE"/>
              <w14:ligatures w14:val="standardContextual"/>
            </w:rPr>
          </w:pPr>
          <w:hyperlink w:anchor="_Toc232773908" w:history="1">
            <w:r w:rsidRPr="006F1AA4">
              <w:rPr>
                <w:rStyle w:val="Hyperlink"/>
                <w:noProof/>
              </w:rPr>
              <w:t>7.2.1</w:t>
            </w:r>
            <w:r>
              <w:rPr>
                <w:rFonts w:asciiTheme="minorHAnsi" w:hAnsiTheme="minorHAnsi" w:cstheme="minorBidi"/>
                <w:noProof/>
                <w:kern w:val="2"/>
                <w:sz w:val="24"/>
                <w:lang w:eastAsia="nl-BE"/>
                <w14:ligatures w14:val="standardContextual"/>
              </w:rPr>
              <w:tab/>
            </w:r>
            <w:r w:rsidRPr="006F1AA4">
              <w:rPr>
                <w:rStyle w:val="Hyperlink"/>
                <w:noProof/>
              </w:rPr>
              <w:t>2,5 tot 6 jaar (kleuteronderwijs)</w:t>
            </w:r>
            <w:r>
              <w:rPr>
                <w:noProof/>
                <w:webHidden/>
              </w:rPr>
              <w:tab/>
            </w:r>
            <w:r>
              <w:rPr>
                <w:noProof/>
                <w:webHidden/>
              </w:rPr>
              <w:fldChar w:fldCharType="begin"/>
            </w:r>
            <w:r>
              <w:rPr>
                <w:noProof/>
                <w:webHidden/>
              </w:rPr>
              <w:instrText xml:space="preserve"> PAGEREF _Toc232773908 \h </w:instrText>
            </w:r>
            <w:r>
              <w:rPr>
                <w:noProof/>
                <w:webHidden/>
              </w:rPr>
            </w:r>
            <w:r>
              <w:rPr>
                <w:noProof/>
                <w:webHidden/>
              </w:rPr>
              <w:fldChar w:fldCharType="separate"/>
            </w:r>
            <w:r>
              <w:rPr>
                <w:noProof/>
                <w:webHidden/>
              </w:rPr>
              <w:t>9</w:t>
            </w:r>
            <w:r>
              <w:rPr>
                <w:noProof/>
                <w:webHidden/>
              </w:rPr>
              <w:fldChar w:fldCharType="end"/>
            </w:r>
          </w:hyperlink>
        </w:p>
        <w:p w14:paraId="6AD68F43" w14:textId="5716D485" w:rsidR="002D2969" w:rsidRDefault="002D2969">
          <w:pPr>
            <w:pStyle w:val="Inhopg3"/>
            <w:tabs>
              <w:tab w:val="left" w:pos="1200"/>
              <w:tab w:val="right" w:leader="dot" w:pos="9108"/>
            </w:tabs>
            <w:rPr>
              <w:rFonts w:asciiTheme="minorHAnsi" w:hAnsiTheme="minorHAnsi" w:cstheme="minorBidi"/>
              <w:noProof/>
              <w:kern w:val="2"/>
              <w:sz w:val="24"/>
              <w:lang w:eastAsia="nl-BE"/>
              <w14:ligatures w14:val="standardContextual"/>
            </w:rPr>
          </w:pPr>
          <w:hyperlink w:anchor="_Toc232773909" w:history="1">
            <w:r w:rsidRPr="006F1AA4">
              <w:rPr>
                <w:rStyle w:val="Hyperlink"/>
                <w:noProof/>
              </w:rPr>
              <w:t>7.2.2</w:t>
            </w:r>
            <w:r>
              <w:rPr>
                <w:rFonts w:asciiTheme="minorHAnsi" w:hAnsiTheme="minorHAnsi" w:cstheme="minorBidi"/>
                <w:noProof/>
                <w:kern w:val="2"/>
                <w:sz w:val="24"/>
                <w:lang w:eastAsia="nl-BE"/>
                <w14:ligatures w14:val="standardContextual"/>
              </w:rPr>
              <w:tab/>
            </w:r>
            <w:r w:rsidRPr="006F1AA4">
              <w:rPr>
                <w:rStyle w:val="Hyperlink"/>
                <w:noProof/>
              </w:rPr>
              <w:t>6 tot 13 jaar (lager onderwijs)</w:t>
            </w:r>
            <w:r>
              <w:rPr>
                <w:noProof/>
                <w:webHidden/>
              </w:rPr>
              <w:tab/>
            </w:r>
            <w:r>
              <w:rPr>
                <w:noProof/>
                <w:webHidden/>
              </w:rPr>
              <w:fldChar w:fldCharType="begin"/>
            </w:r>
            <w:r>
              <w:rPr>
                <w:noProof/>
                <w:webHidden/>
              </w:rPr>
              <w:instrText xml:space="preserve"> PAGEREF _Toc232773909 \h </w:instrText>
            </w:r>
            <w:r>
              <w:rPr>
                <w:noProof/>
                <w:webHidden/>
              </w:rPr>
            </w:r>
            <w:r>
              <w:rPr>
                <w:noProof/>
                <w:webHidden/>
              </w:rPr>
              <w:fldChar w:fldCharType="separate"/>
            </w:r>
            <w:r>
              <w:rPr>
                <w:noProof/>
                <w:webHidden/>
              </w:rPr>
              <w:t>9</w:t>
            </w:r>
            <w:r>
              <w:rPr>
                <w:noProof/>
                <w:webHidden/>
              </w:rPr>
              <w:fldChar w:fldCharType="end"/>
            </w:r>
          </w:hyperlink>
        </w:p>
        <w:p w14:paraId="4442E112" w14:textId="3CDC5807" w:rsidR="002D2969" w:rsidRDefault="002D2969">
          <w:pPr>
            <w:pStyle w:val="Inhopg3"/>
            <w:tabs>
              <w:tab w:val="left" w:pos="1200"/>
              <w:tab w:val="right" w:leader="dot" w:pos="9108"/>
            </w:tabs>
            <w:rPr>
              <w:rFonts w:asciiTheme="minorHAnsi" w:hAnsiTheme="minorHAnsi" w:cstheme="minorBidi"/>
              <w:noProof/>
              <w:kern w:val="2"/>
              <w:sz w:val="24"/>
              <w:lang w:eastAsia="nl-BE"/>
              <w14:ligatures w14:val="standardContextual"/>
            </w:rPr>
          </w:pPr>
          <w:hyperlink w:anchor="_Toc232773910" w:history="1">
            <w:r w:rsidRPr="006F1AA4">
              <w:rPr>
                <w:rStyle w:val="Hyperlink"/>
                <w:noProof/>
              </w:rPr>
              <w:t>7.2.3</w:t>
            </w:r>
            <w:r>
              <w:rPr>
                <w:rFonts w:asciiTheme="minorHAnsi" w:hAnsiTheme="minorHAnsi" w:cstheme="minorBidi"/>
                <w:noProof/>
                <w:kern w:val="2"/>
                <w:sz w:val="24"/>
                <w:lang w:eastAsia="nl-BE"/>
                <w14:ligatures w14:val="standardContextual"/>
              </w:rPr>
              <w:tab/>
            </w:r>
            <w:r w:rsidRPr="006F1AA4">
              <w:rPr>
                <w:rStyle w:val="Hyperlink"/>
                <w:noProof/>
              </w:rPr>
              <w:t>13 tot 18 jaar (secundair onderwijs)</w:t>
            </w:r>
            <w:r>
              <w:rPr>
                <w:noProof/>
                <w:webHidden/>
              </w:rPr>
              <w:tab/>
            </w:r>
            <w:r>
              <w:rPr>
                <w:noProof/>
                <w:webHidden/>
              </w:rPr>
              <w:fldChar w:fldCharType="begin"/>
            </w:r>
            <w:r>
              <w:rPr>
                <w:noProof/>
                <w:webHidden/>
              </w:rPr>
              <w:instrText xml:space="preserve"> PAGEREF _Toc232773910 \h </w:instrText>
            </w:r>
            <w:r>
              <w:rPr>
                <w:noProof/>
                <w:webHidden/>
              </w:rPr>
            </w:r>
            <w:r>
              <w:rPr>
                <w:noProof/>
                <w:webHidden/>
              </w:rPr>
              <w:fldChar w:fldCharType="separate"/>
            </w:r>
            <w:r>
              <w:rPr>
                <w:noProof/>
                <w:webHidden/>
              </w:rPr>
              <w:t>9</w:t>
            </w:r>
            <w:r>
              <w:rPr>
                <w:noProof/>
                <w:webHidden/>
              </w:rPr>
              <w:fldChar w:fldCharType="end"/>
            </w:r>
          </w:hyperlink>
        </w:p>
        <w:p w14:paraId="54C14063" w14:textId="1E985804" w:rsidR="002D2969" w:rsidRDefault="002D2969">
          <w:pPr>
            <w:pStyle w:val="Inhopg1"/>
            <w:tabs>
              <w:tab w:val="left" w:pos="440"/>
              <w:tab w:val="right" w:leader="dot" w:pos="9108"/>
            </w:tabs>
            <w:rPr>
              <w:rFonts w:asciiTheme="minorHAnsi" w:hAnsiTheme="minorHAnsi" w:cstheme="minorBidi"/>
              <w:noProof/>
              <w:kern w:val="2"/>
              <w:sz w:val="24"/>
              <w:lang w:eastAsia="nl-BE"/>
              <w14:ligatures w14:val="standardContextual"/>
            </w:rPr>
          </w:pPr>
          <w:hyperlink w:anchor="_Toc232773911" w:history="1">
            <w:r w:rsidRPr="006F1AA4">
              <w:rPr>
                <w:rStyle w:val="Hyperlink"/>
                <w:noProof/>
              </w:rPr>
              <w:t>8</w:t>
            </w:r>
            <w:r>
              <w:rPr>
                <w:rFonts w:asciiTheme="minorHAnsi" w:hAnsiTheme="minorHAnsi" w:cstheme="minorBidi"/>
                <w:noProof/>
                <w:kern w:val="2"/>
                <w:sz w:val="24"/>
                <w:lang w:eastAsia="nl-BE"/>
                <w14:ligatures w14:val="standardContextual"/>
              </w:rPr>
              <w:tab/>
            </w:r>
            <w:r w:rsidRPr="006F1AA4">
              <w:rPr>
                <w:rStyle w:val="Hyperlink"/>
                <w:noProof/>
              </w:rPr>
              <w:t>Wat betekent dit voor de personeelsleden?</w:t>
            </w:r>
            <w:r>
              <w:rPr>
                <w:noProof/>
                <w:webHidden/>
              </w:rPr>
              <w:tab/>
            </w:r>
            <w:r>
              <w:rPr>
                <w:noProof/>
                <w:webHidden/>
              </w:rPr>
              <w:fldChar w:fldCharType="begin"/>
            </w:r>
            <w:r>
              <w:rPr>
                <w:noProof/>
                <w:webHidden/>
              </w:rPr>
              <w:instrText xml:space="preserve"> PAGEREF _Toc232773911 \h </w:instrText>
            </w:r>
            <w:r>
              <w:rPr>
                <w:noProof/>
                <w:webHidden/>
              </w:rPr>
            </w:r>
            <w:r>
              <w:rPr>
                <w:noProof/>
                <w:webHidden/>
              </w:rPr>
              <w:fldChar w:fldCharType="separate"/>
            </w:r>
            <w:r>
              <w:rPr>
                <w:noProof/>
                <w:webHidden/>
              </w:rPr>
              <w:t>9</w:t>
            </w:r>
            <w:r>
              <w:rPr>
                <w:noProof/>
                <w:webHidden/>
              </w:rPr>
              <w:fldChar w:fldCharType="end"/>
            </w:r>
          </w:hyperlink>
        </w:p>
        <w:p w14:paraId="14CFEF6F" w14:textId="10AE1B72"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12" w:history="1">
            <w:r w:rsidRPr="006F1AA4">
              <w:rPr>
                <w:rStyle w:val="Hyperlink"/>
                <w:noProof/>
              </w:rPr>
              <w:t>8.1</w:t>
            </w:r>
            <w:r>
              <w:rPr>
                <w:rFonts w:asciiTheme="minorHAnsi" w:hAnsiTheme="minorHAnsi" w:cstheme="minorBidi"/>
                <w:noProof/>
                <w:kern w:val="2"/>
                <w:sz w:val="24"/>
                <w:lang w:eastAsia="nl-BE"/>
                <w14:ligatures w14:val="standardContextual"/>
              </w:rPr>
              <w:tab/>
            </w:r>
            <w:r w:rsidRPr="006F1AA4">
              <w:rPr>
                <w:rStyle w:val="Hyperlink"/>
                <w:noProof/>
              </w:rPr>
              <w:t>AI als professioneel hulpmiddel</w:t>
            </w:r>
            <w:r>
              <w:rPr>
                <w:noProof/>
                <w:webHidden/>
              </w:rPr>
              <w:tab/>
            </w:r>
            <w:r>
              <w:rPr>
                <w:noProof/>
                <w:webHidden/>
              </w:rPr>
              <w:fldChar w:fldCharType="begin"/>
            </w:r>
            <w:r>
              <w:rPr>
                <w:noProof/>
                <w:webHidden/>
              </w:rPr>
              <w:instrText xml:space="preserve"> PAGEREF _Toc232773912 \h </w:instrText>
            </w:r>
            <w:r>
              <w:rPr>
                <w:noProof/>
                <w:webHidden/>
              </w:rPr>
            </w:r>
            <w:r>
              <w:rPr>
                <w:noProof/>
                <w:webHidden/>
              </w:rPr>
              <w:fldChar w:fldCharType="separate"/>
            </w:r>
            <w:r>
              <w:rPr>
                <w:noProof/>
                <w:webHidden/>
              </w:rPr>
              <w:t>9</w:t>
            </w:r>
            <w:r>
              <w:rPr>
                <w:noProof/>
                <w:webHidden/>
              </w:rPr>
              <w:fldChar w:fldCharType="end"/>
            </w:r>
          </w:hyperlink>
        </w:p>
        <w:p w14:paraId="08212428" w14:textId="272DA4B1"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13" w:history="1">
            <w:r w:rsidRPr="006F1AA4">
              <w:rPr>
                <w:rStyle w:val="Hyperlink"/>
                <w:noProof/>
              </w:rPr>
              <w:t>8.2</w:t>
            </w:r>
            <w:r>
              <w:rPr>
                <w:rFonts w:asciiTheme="minorHAnsi" w:hAnsiTheme="minorHAnsi" w:cstheme="minorBidi"/>
                <w:noProof/>
                <w:kern w:val="2"/>
                <w:sz w:val="24"/>
                <w:lang w:eastAsia="nl-BE"/>
                <w14:ligatures w14:val="standardContextual"/>
              </w:rPr>
              <w:tab/>
            </w:r>
            <w:r w:rsidRPr="006F1AA4">
              <w:rPr>
                <w:rStyle w:val="Hyperlink"/>
                <w:noProof/>
              </w:rPr>
              <w:t>AI in de klas</w:t>
            </w:r>
            <w:r>
              <w:rPr>
                <w:noProof/>
                <w:webHidden/>
              </w:rPr>
              <w:tab/>
            </w:r>
            <w:r>
              <w:rPr>
                <w:noProof/>
                <w:webHidden/>
              </w:rPr>
              <w:fldChar w:fldCharType="begin"/>
            </w:r>
            <w:r>
              <w:rPr>
                <w:noProof/>
                <w:webHidden/>
              </w:rPr>
              <w:instrText xml:space="preserve"> PAGEREF _Toc232773913 \h </w:instrText>
            </w:r>
            <w:r>
              <w:rPr>
                <w:noProof/>
                <w:webHidden/>
              </w:rPr>
            </w:r>
            <w:r>
              <w:rPr>
                <w:noProof/>
                <w:webHidden/>
              </w:rPr>
              <w:fldChar w:fldCharType="separate"/>
            </w:r>
            <w:r>
              <w:rPr>
                <w:noProof/>
                <w:webHidden/>
              </w:rPr>
              <w:t>10</w:t>
            </w:r>
            <w:r>
              <w:rPr>
                <w:noProof/>
                <w:webHidden/>
              </w:rPr>
              <w:fldChar w:fldCharType="end"/>
            </w:r>
          </w:hyperlink>
        </w:p>
        <w:p w14:paraId="7A74DA29" w14:textId="21397560"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14" w:history="1">
            <w:r w:rsidRPr="006F1AA4">
              <w:rPr>
                <w:rStyle w:val="Hyperlink"/>
                <w:noProof/>
              </w:rPr>
              <w:t>8.3</w:t>
            </w:r>
            <w:r>
              <w:rPr>
                <w:rFonts w:asciiTheme="minorHAnsi" w:hAnsiTheme="minorHAnsi" w:cstheme="minorBidi"/>
                <w:noProof/>
                <w:kern w:val="2"/>
                <w:sz w:val="24"/>
                <w:lang w:eastAsia="nl-BE"/>
                <w14:ligatures w14:val="standardContextual"/>
              </w:rPr>
              <w:tab/>
            </w:r>
            <w:r w:rsidRPr="006F1AA4">
              <w:rPr>
                <w:rStyle w:val="Hyperlink"/>
                <w:noProof/>
              </w:rPr>
              <w:t>Evaluatie en toetsing</w:t>
            </w:r>
            <w:r>
              <w:rPr>
                <w:noProof/>
                <w:webHidden/>
              </w:rPr>
              <w:tab/>
            </w:r>
            <w:r>
              <w:rPr>
                <w:noProof/>
                <w:webHidden/>
              </w:rPr>
              <w:fldChar w:fldCharType="begin"/>
            </w:r>
            <w:r>
              <w:rPr>
                <w:noProof/>
                <w:webHidden/>
              </w:rPr>
              <w:instrText xml:space="preserve"> PAGEREF _Toc232773914 \h </w:instrText>
            </w:r>
            <w:r>
              <w:rPr>
                <w:noProof/>
                <w:webHidden/>
              </w:rPr>
            </w:r>
            <w:r>
              <w:rPr>
                <w:noProof/>
                <w:webHidden/>
              </w:rPr>
              <w:fldChar w:fldCharType="separate"/>
            </w:r>
            <w:r>
              <w:rPr>
                <w:noProof/>
                <w:webHidden/>
              </w:rPr>
              <w:t>10</w:t>
            </w:r>
            <w:r>
              <w:rPr>
                <w:noProof/>
                <w:webHidden/>
              </w:rPr>
              <w:fldChar w:fldCharType="end"/>
            </w:r>
          </w:hyperlink>
        </w:p>
        <w:p w14:paraId="6FE2499B" w14:textId="4A11570F" w:rsidR="002D2969" w:rsidRDefault="002D2969">
          <w:pPr>
            <w:pStyle w:val="Inhopg1"/>
            <w:tabs>
              <w:tab w:val="left" w:pos="440"/>
              <w:tab w:val="right" w:leader="dot" w:pos="9108"/>
            </w:tabs>
            <w:rPr>
              <w:rFonts w:asciiTheme="minorHAnsi" w:hAnsiTheme="minorHAnsi" w:cstheme="minorBidi"/>
              <w:noProof/>
              <w:kern w:val="2"/>
              <w:sz w:val="24"/>
              <w:lang w:eastAsia="nl-BE"/>
              <w14:ligatures w14:val="standardContextual"/>
            </w:rPr>
          </w:pPr>
          <w:hyperlink w:anchor="_Toc232773915" w:history="1">
            <w:r w:rsidRPr="006F1AA4">
              <w:rPr>
                <w:rStyle w:val="Hyperlink"/>
                <w:noProof/>
              </w:rPr>
              <w:t>9</w:t>
            </w:r>
            <w:r>
              <w:rPr>
                <w:rFonts w:asciiTheme="minorHAnsi" w:hAnsiTheme="minorHAnsi" w:cstheme="minorBidi"/>
                <w:noProof/>
                <w:kern w:val="2"/>
                <w:sz w:val="24"/>
                <w:lang w:eastAsia="nl-BE"/>
                <w14:ligatures w14:val="standardContextual"/>
              </w:rPr>
              <w:tab/>
            </w:r>
            <w:r w:rsidRPr="006F1AA4">
              <w:rPr>
                <w:rStyle w:val="Hyperlink"/>
                <w:noProof/>
              </w:rPr>
              <w:t>Wat betekent dit voor de schoolleiding en beleidsmakers?</w:t>
            </w:r>
            <w:r>
              <w:rPr>
                <w:noProof/>
                <w:webHidden/>
              </w:rPr>
              <w:tab/>
            </w:r>
            <w:r>
              <w:rPr>
                <w:noProof/>
                <w:webHidden/>
              </w:rPr>
              <w:fldChar w:fldCharType="begin"/>
            </w:r>
            <w:r>
              <w:rPr>
                <w:noProof/>
                <w:webHidden/>
              </w:rPr>
              <w:instrText xml:space="preserve"> PAGEREF _Toc232773915 \h </w:instrText>
            </w:r>
            <w:r>
              <w:rPr>
                <w:noProof/>
                <w:webHidden/>
              </w:rPr>
            </w:r>
            <w:r>
              <w:rPr>
                <w:noProof/>
                <w:webHidden/>
              </w:rPr>
              <w:fldChar w:fldCharType="separate"/>
            </w:r>
            <w:r>
              <w:rPr>
                <w:noProof/>
                <w:webHidden/>
              </w:rPr>
              <w:t>11</w:t>
            </w:r>
            <w:r>
              <w:rPr>
                <w:noProof/>
                <w:webHidden/>
              </w:rPr>
              <w:fldChar w:fldCharType="end"/>
            </w:r>
          </w:hyperlink>
        </w:p>
        <w:p w14:paraId="572EC31B" w14:textId="0C4A5F3D"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16" w:history="1">
            <w:r w:rsidRPr="006F1AA4">
              <w:rPr>
                <w:rStyle w:val="Hyperlink"/>
                <w:noProof/>
              </w:rPr>
              <w:t>9.1</w:t>
            </w:r>
            <w:r>
              <w:rPr>
                <w:rFonts w:asciiTheme="minorHAnsi" w:hAnsiTheme="minorHAnsi" w:cstheme="minorBidi"/>
                <w:noProof/>
                <w:kern w:val="2"/>
                <w:sz w:val="24"/>
                <w:lang w:eastAsia="nl-BE"/>
                <w14:ligatures w14:val="standardContextual"/>
              </w:rPr>
              <w:tab/>
            </w:r>
            <w:r w:rsidRPr="006F1AA4">
              <w:rPr>
                <w:rStyle w:val="Hyperlink"/>
                <w:noProof/>
              </w:rPr>
              <w:t>Strategisch kader</w:t>
            </w:r>
            <w:r>
              <w:rPr>
                <w:noProof/>
                <w:webHidden/>
              </w:rPr>
              <w:tab/>
            </w:r>
            <w:r>
              <w:rPr>
                <w:noProof/>
                <w:webHidden/>
              </w:rPr>
              <w:fldChar w:fldCharType="begin"/>
            </w:r>
            <w:r>
              <w:rPr>
                <w:noProof/>
                <w:webHidden/>
              </w:rPr>
              <w:instrText xml:space="preserve"> PAGEREF _Toc232773916 \h </w:instrText>
            </w:r>
            <w:r>
              <w:rPr>
                <w:noProof/>
                <w:webHidden/>
              </w:rPr>
            </w:r>
            <w:r>
              <w:rPr>
                <w:noProof/>
                <w:webHidden/>
              </w:rPr>
              <w:fldChar w:fldCharType="separate"/>
            </w:r>
            <w:r>
              <w:rPr>
                <w:noProof/>
                <w:webHidden/>
              </w:rPr>
              <w:t>11</w:t>
            </w:r>
            <w:r>
              <w:rPr>
                <w:noProof/>
                <w:webHidden/>
              </w:rPr>
              <w:fldChar w:fldCharType="end"/>
            </w:r>
          </w:hyperlink>
        </w:p>
        <w:p w14:paraId="37FFD021" w14:textId="1F15D5EF"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17" w:history="1">
            <w:r w:rsidRPr="006F1AA4">
              <w:rPr>
                <w:rStyle w:val="Hyperlink"/>
                <w:noProof/>
              </w:rPr>
              <w:t>9.2</w:t>
            </w:r>
            <w:r>
              <w:rPr>
                <w:rFonts w:asciiTheme="minorHAnsi" w:hAnsiTheme="minorHAnsi" w:cstheme="minorBidi"/>
                <w:noProof/>
                <w:kern w:val="2"/>
                <w:sz w:val="24"/>
                <w:lang w:eastAsia="nl-BE"/>
                <w14:ligatures w14:val="standardContextual"/>
              </w:rPr>
              <w:tab/>
            </w:r>
            <w:r w:rsidRPr="006F1AA4">
              <w:rPr>
                <w:rStyle w:val="Hyperlink"/>
                <w:noProof/>
              </w:rPr>
              <w:t>Governance</w:t>
            </w:r>
            <w:r>
              <w:rPr>
                <w:noProof/>
                <w:webHidden/>
              </w:rPr>
              <w:tab/>
            </w:r>
            <w:r>
              <w:rPr>
                <w:noProof/>
                <w:webHidden/>
              </w:rPr>
              <w:fldChar w:fldCharType="begin"/>
            </w:r>
            <w:r>
              <w:rPr>
                <w:noProof/>
                <w:webHidden/>
              </w:rPr>
              <w:instrText xml:space="preserve"> PAGEREF _Toc232773917 \h </w:instrText>
            </w:r>
            <w:r>
              <w:rPr>
                <w:noProof/>
                <w:webHidden/>
              </w:rPr>
            </w:r>
            <w:r>
              <w:rPr>
                <w:noProof/>
                <w:webHidden/>
              </w:rPr>
              <w:fldChar w:fldCharType="separate"/>
            </w:r>
            <w:r>
              <w:rPr>
                <w:noProof/>
                <w:webHidden/>
              </w:rPr>
              <w:t>11</w:t>
            </w:r>
            <w:r>
              <w:rPr>
                <w:noProof/>
                <w:webHidden/>
              </w:rPr>
              <w:fldChar w:fldCharType="end"/>
            </w:r>
          </w:hyperlink>
        </w:p>
        <w:p w14:paraId="6BE05C59" w14:textId="21BB20E1" w:rsidR="002D2969" w:rsidRDefault="002D2969">
          <w:pPr>
            <w:pStyle w:val="Inhopg3"/>
            <w:tabs>
              <w:tab w:val="left" w:pos="1200"/>
              <w:tab w:val="right" w:leader="dot" w:pos="9108"/>
            </w:tabs>
            <w:rPr>
              <w:rFonts w:asciiTheme="minorHAnsi" w:hAnsiTheme="minorHAnsi" w:cstheme="minorBidi"/>
              <w:noProof/>
              <w:kern w:val="2"/>
              <w:sz w:val="24"/>
              <w:lang w:eastAsia="nl-BE"/>
              <w14:ligatures w14:val="standardContextual"/>
            </w:rPr>
          </w:pPr>
          <w:hyperlink w:anchor="_Toc232773918" w:history="1">
            <w:r w:rsidRPr="006F1AA4">
              <w:rPr>
                <w:rStyle w:val="Hyperlink"/>
                <w:noProof/>
              </w:rPr>
              <w:t>9.2.1</w:t>
            </w:r>
            <w:r>
              <w:rPr>
                <w:rFonts w:asciiTheme="minorHAnsi" w:hAnsiTheme="minorHAnsi" w:cstheme="minorBidi"/>
                <w:noProof/>
                <w:kern w:val="2"/>
                <w:sz w:val="24"/>
                <w:lang w:eastAsia="nl-BE"/>
                <w14:ligatures w14:val="standardContextual"/>
              </w:rPr>
              <w:tab/>
            </w:r>
            <w:r w:rsidRPr="006F1AA4">
              <w:rPr>
                <w:rStyle w:val="Hyperlink"/>
                <w:noProof/>
              </w:rPr>
              <w:t>Shadow AI</w:t>
            </w:r>
            <w:r>
              <w:rPr>
                <w:noProof/>
                <w:webHidden/>
              </w:rPr>
              <w:tab/>
            </w:r>
            <w:r>
              <w:rPr>
                <w:noProof/>
                <w:webHidden/>
              </w:rPr>
              <w:fldChar w:fldCharType="begin"/>
            </w:r>
            <w:r>
              <w:rPr>
                <w:noProof/>
                <w:webHidden/>
              </w:rPr>
              <w:instrText xml:space="preserve"> PAGEREF _Toc232773918 \h </w:instrText>
            </w:r>
            <w:r>
              <w:rPr>
                <w:noProof/>
                <w:webHidden/>
              </w:rPr>
            </w:r>
            <w:r>
              <w:rPr>
                <w:noProof/>
                <w:webHidden/>
              </w:rPr>
              <w:fldChar w:fldCharType="separate"/>
            </w:r>
            <w:r>
              <w:rPr>
                <w:noProof/>
                <w:webHidden/>
              </w:rPr>
              <w:t>11</w:t>
            </w:r>
            <w:r>
              <w:rPr>
                <w:noProof/>
                <w:webHidden/>
              </w:rPr>
              <w:fldChar w:fldCharType="end"/>
            </w:r>
          </w:hyperlink>
        </w:p>
        <w:p w14:paraId="1943C4C9" w14:textId="6299608E" w:rsidR="002D2969" w:rsidRDefault="002D2969">
          <w:pPr>
            <w:pStyle w:val="Inhopg3"/>
            <w:tabs>
              <w:tab w:val="left" w:pos="1200"/>
              <w:tab w:val="right" w:leader="dot" w:pos="9108"/>
            </w:tabs>
            <w:rPr>
              <w:rFonts w:asciiTheme="minorHAnsi" w:hAnsiTheme="minorHAnsi" w:cstheme="minorBidi"/>
              <w:noProof/>
              <w:kern w:val="2"/>
              <w:sz w:val="24"/>
              <w:lang w:eastAsia="nl-BE"/>
              <w14:ligatures w14:val="standardContextual"/>
            </w:rPr>
          </w:pPr>
          <w:hyperlink w:anchor="_Toc232773919" w:history="1">
            <w:r w:rsidRPr="006F1AA4">
              <w:rPr>
                <w:rStyle w:val="Hyperlink"/>
                <w:noProof/>
              </w:rPr>
              <w:t>9.2.2</w:t>
            </w:r>
            <w:r>
              <w:rPr>
                <w:rFonts w:asciiTheme="minorHAnsi" w:hAnsiTheme="minorHAnsi" w:cstheme="minorBidi"/>
                <w:noProof/>
                <w:kern w:val="2"/>
                <w:sz w:val="24"/>
                <w:lang w:eastAsia="nl-BE"/>
                <w14:ligatures w14:val="standardContextual"/>
              </w:rPr>
              <w:tab/>
            </w:r>
            <w:r w:rsidRPr="006F1AA4">
              <w:rPr>
                <w:rStyle w:val="Hyperlink"/>
                <w:noProof/>
              </w:rPr>
              <w:t>Goedkeuringsprocedure</w:t>
            </w:r>
            <w:r>
              <w:rPr>
                <w:noProof/>
                <w:webHidden/>
              </w:rPr>
              <w:tab/>
            </w:r>
            <w:r>
              <w:rPr>
                <w:noProof/>
                <w:webHidden/>
              </w:rPr>
              <w:fldChar w:fldCharType="begin"/>
            </w:r>
            <w:r>
              <w:rPr>
                <w:noProof/>
                <w:webHidden/>
              </w:rPr>
              <w:instrText xml:space="preserve"> PAGEREF _Toc232773919 \h </w:instrText>
            </w:r>
            <w:r>
              <w:rPr>
                <w:noProof/>
                <w:webHidden/>
              </w:rPr>
            </w:r>
            <w:r>
              <w:rPr>
                <w:noProof/>
                <w:webHidden/>
              </w:rPr>
              <w:fldChar w:fldCharType="separate"/>
            </w:r>
            <w:r>
              <w:rPr>
                <w:noProof/>
                <w:webHidden/>
              </w:rPr>
              <w:t>11</w:t>
            </w:r>
            <w:r>
              <w:rPr>
                <w:noProof/>
                <w:webHidden/>
              </w:rPr>
              <w:fldChar w:fldCharType="end"/>
            </w:r>
          </w:hyperlink>
        </w:p>
        <w:p w14:paraId="57E10FA3" w14:textId="4F5091C6"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20" w:history="1">
            <w:r w:rsidRPr="006F1AA4">
              <w:rPr>
                <w:rStyle w:val="Hyperlink"/>
                <w:noProof/>
              </w:rPr>
              <w:t>9.3</w:t>
            </w:r>
            <w:r>
              <w:rPr>
                <w:rFonts w:asciiTheme="minorHAnsi" w:hAnsiTheme="minorHAnsi" w:cstheme="minorBidi"/>
                <w:noProof/>
                <w:kern w:val="2"/>
                <w:sz w:val="24"/>
                <w:lang w:eastAsia="nl-BE"/>
                <w14:ligatures w14:val="standardContextual"/>
              </w:rPr>
              <w:tab/>
            </w:r>
            <w:r w:rsidRPr="006F1AA4">
              <w:rPr>
                <w:rStyle w:val="Hyperlink"/>
                <w:noProof/>
              </w:rPr>
              <w:t>Inclusie</w:t>
            </w:r>
            <w:r>
              <w:rPr>
                <w:noProof/>
                <w:webHidden/>
              </w:rPr>
              <w:tab/>
            </w:r>
            <w:r>
              <w:rPr>
                <w:noProof/>
                <w:webHidden/>
              </w:rPr>
              <w:fldChar w:fldCharType="begin"/>
            </w:r>
            <w:r>
              <w:rPr>
                <w:noProof/>
                <w:webHidden/>
              </w:rPr>
              <w:instrText xml:space="preserve"> PAGEREF _Toc232773920 \h </w:instrText>
            </w:r>
            <w:r>
              <w:rPr>
                <w:noProof/>
                <w:webHidden/>
              </w:rPr>
            </w:r>
            <w:r>
              <w:rPr>
                <w:noProof/>
                <w:webHidden/>
              </w:rPr>
              <w:fldChar w:fldCharType="separate"/>
            </w:r>
            <w:r>
              <w:rPr>
                <w:noProof/>
                <w:webHidden/>
              </w:rPr>
              <w:t>13</w:t>
            </w:r>
            <w:r>
              <w:rPr>
                <w:noProof/>
                <w:webHidden/>
              </w:rPr>
              <w:fldChar w:fldCharType="end"/>
            </w:r>
          </w:hyperlink>
        </w:p>
        <w:p w14:paraId="7021B807" w14:textId="3D4437BA"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21" w:history="1">
            <w:r w:rsidRPr="006F1AA4">
              <w:rPr>
                <w:rStyle w:val="Hyperlink"/>
                <w:noProof/>
              </w:rPr>
              <w:t>9.4</w:t>
            </w:r>
            <w:r>
              <w:rPr>
                <w:rFonts w:asciiTheme="minorHAnsi" w:hAnsiTheme="minorHAnsi" w:cstheme="minorBidi"/>
                <w:noProof/>
                <w:kern w:val="2"/>
                <w:sz w:val="24"/>
                <w:lang w:eastAsia="nl-BE"/>
                <w14:ligatures w14:val="standardContextual"/>
              </w:rPr>
              <w:tab/>
            </w:r>
            <w:r w:rsidRPr="006F1AA4">
              <w:rPr>
                <w:rStyle w:val="Hyperlink"/>
                <w:noProof/>
              </w:rPr>
              <w:t>Professionalisering</w:t>
            </w:r>
            <w:r>
              <w:rPr>
                <w:noProof/>
                <w:webHidden/>
              </w:rPr>
              <w:tab/>
            </w:r>
            <w:r>
              <w:rPr>
                <w:noProof/>
                <w:webHidden/>
              </w:rPr>
              <w:fldChar w:fldCharType="begin"/>
            </w:r>
            <w:r>
              <w:rPr>
                <w:noProof/>
                <w:webHidden/>
              </w:rPr>
              <w:instrText xml:space="preserve"> PAGEREF _Toc232773921 \h </w:instrText>
            </w:r>
            <w:r>
              <w:rPr>
                <w:noProof/>
                <w:webHidden/>
              </w:rPr>
            </w:r>
            <w:r>
              <w:rPr>
                <w:noProof/>
                <w:webHidden/>
              </w:rPr>
              <w:fldChar w:fldCharType="separate"/>
            </w:r>
            <w:r>
              <w:rPr>
                <w:noProof/>
                <w:webHidden/>
              </w:rPr>
              <w:t>13</w:t>
            </w:r>
            <w:r>
              <w:rPr>
                <w:noProof/>
                <w:webHidden/>
              </w:rPr>
              <w:fldChar w:fldCharType="end"/>
            </w:r>
          </w:hyperlink>
        </w:p>
        <w:p w14:paraId="589DE040" w14:textId="01B0B28A" w:rsidR="002D2969" w:rsidRDefault="002D2969">
          <w:pPr>
            <w:pStyle w:val="Inhopg1"/>
            <w:tabs>
              <w:tab w:val="left" w:pos="720"/>
              <w:tab w:val="right" w:leader="dot" w:pos="9108"/>
            </w:tabs>
            <w:rPr>
              <w:rFonts w:asciiTheme="minorHAnsi" w:hAnsiTheme="minorHAnsi" w:cstheme="minorBidi"/>
              <w:noProof/>
              <w:kern w:val="2"/>
              <w:sz w:val="24"/>
              <w:lang w:eastAsia="nl-BE"/>
              <w14:ligatures w14:val="standardContextual"/>
            </w:rPr>
          </w:pPr>
          <w:hyperlink w:anchor="_Toc232773922" w:history="1">
            <w:r w:rsidRPr="006F1AA4">
              <w:rPr>
                <w:rStyle w:val="Hyperlink"/>
                <w:noProof/>
              </w:rPr>
              <w:t>10</w:t>
            </w:r>
            <w:r>
              <w:rPr>
                <w:rFonts w:asciiTheme="minorHAnsi" w:hAnsiTheme="minorHAnsi" w:cstheme="minorBidi"/>
                <w:noProof/>
                <w:kern w:val="2"/>
                <w:sz w:val="24"/>
                <w:lang w:eastAsia="nl-BE"/>
                <w14:ligatures w14:val="standardContextual"/>
              </w:rPr>
              <w:tab/>
            </w:r>
            <w:r w:rsidRPr="006F1AA4">
              <w:rPr>
                <w:rStyle w:val="Hyperlink"/>
                <w:noProof/>
              </w:rPr>
              <w:t>Rollen en verantwoordelijkheden</w:t>
            </w:r>
            <w:r>
              <w:rPr>
                <w:noProof/>
                <w:webHidden/>
              </w:rPr>
              <w:tab/>
            </w:r>
            <w:r>
              <w:rPr>
                <w:noProof/>
                <w:webHidden/>
              </w:rPr>
              <w:fldChar w:fldCharType="begin"/>
            </w:r>
            <w:r>
              <w:rPr>
                <w:noProof/>
                <w:webHidden/>
              </w:rPr>
              <w:instrText xml:space="preserve"> PAGEREF _Toc232773922 \h </w:instrText>
            </w:r>
            <w:r>
              <w:rPr>
                <w:noProof/>
                <w:webHidden/>
              </w:rPr>
            </w:r>
            <w:r>
              <w:rPr>
                <w:noProof/>
                <w:webHidden/>
              </w:rPr>
              <w:fldChar w:fldCharType="separate"/>
            </w:r>
            <w:r>
              <w:rPr>
                <w:noProof/>
                <w:webHidden/>
              </w:rPr>
              <w:t>13</w:t>
            </w:r>
            <w:r>
              <w:rPr>
                <w:noProof/>
                <w:webHidden/>
              </w:rPr>
              <w:fldChar w:fldCharType="end"/>
            </w:r>
          </w:hyperlink>
        </w:p>
        <w:p w14:paraId="3BB0CCE5" w14:textId="00C7663A" w:rsidR="002D2969" w:rsidRDefault="002D2969">
          <w:pPr>
            <w:pStyle w:val="Inhopg1"/>
            <w:tabs>
              <w:tab w:val="left" w:pos="720"/>
              <w:tab w:val="right" w:leader="dot" w:pos="9108"/>
            </w:tabs>
            <w:rPr>
              <w:rFonts w:asciiTheme="minorHAnsi" w:hAnsiTheme="minorHAnsi" w:cstheme="minorBidi"/>
              <w:noProof/>
              <w:kern w:val="2"/>
              <w:sz w:val="24"/>
              <w:lang w:eastAsia="nl-BE"/>
              <w14:ligatures w14:val="standardContextual"/>
            </w:rPr>
          </w:pPr>
          <w:hyperlink w:anchor="_Toc232773924" w:history="1">
            <w:r w:rsidRPr="006F1AA4">
              <w:rPr>
                <w:rStyle w:val="Hyperlink"/>
                <w:noProof/>
              </w:rPr>
              <w:t>11</w:t>
            </w:r>
            <w:r>
              <w:rPr>
                <w:rFonts w:asciiTheme="minorHAnsi" w:hAnsiTheme="minorHAnsi" w:cstheme="minorBidi"/>
                <w:noProof/>
                <w:kern w:val="2"/>
                <w:sz w:val="24"/>
                <w:lang w:eastAsia="nl-BE"/>
                <w14:ligatures w14:val="standardContextual"/>
              </w:rPr>
              <w:tab/>
            </w:r>
            <w:r w:rsidRPr="006F1AA4">
              <w:rPr>
                <w:rStyle w:val="Hyperlink"/>
                <w:noProof/>
              </w:rPr>
              <w:t>Evaluatie en herziening</w:t>
            </w:r>
            <w:r>
              <w:rPr>
                <w:noProof/>
                <w:webHidden/>
              </w:rPr>
              <w:tab/>
            </w:r>
            <w:r>
              <w:rPr>
                <w:noProof/>
                <w:webHidden/>
              </w:rPr>
              <w:fldChar w:fldCharType="begin"/>
            </w:r>
            <w:r>
              <w:rPr>
                <w:noProof/>
                <w:webHidden/>
              </w:rPr>
              <w:instrText xml:space="preserve"> PAGEREF _Toc232773924 \h </w:instrText>
            </w:r>
            <w:r>
              <w:rPr>
                <w:noProof/>
                <w:webHidden/>
              </w:rPr>
            </w:r>
            <w:r>
              <w:rPr>
                <w:noProof/>
                <w:webHidden/>
              </w:rPr>
              <w:fldChar w:fldCharType="separate"/>
            </w:r>
            <w:r>
              <w:rPr>
                <w:noProof/>
                <w:webHidden/>
              </w:rPr>
              <w:t>16</w:t>
            </w:r>
            <w:r>
              <w:rPr>
                <w:noProof/>
                <w:webHidden/>
              </w:rPr>
              <w:fldChar w:fldCharType="end"/>
            </w:r>
          </w:hyperlink>
        </w:p>
        <w:p w14:paraId="08B13846" w14:textId="0DA19F42" w:rsidR="002D2969" w:rsidRDefault="002D2969">
          <w:pPr>
            <w:pStyle w:val="Inhopg2"/>
            <w:tabs>
              <w:tab w:val="left" w:pos="960"/>
              <w:tab w:val="right" w:leader="dot" w:pos="9108"/>
            </w:tabs>
            <w:rPr>
              <w:rFonts w:asciiTheme="minorHAnsi" w:hAnsiTheme="minorHAnsi" w:cstheme="minorBidi"/>
              <w:noProof/>
              <w:kern w:val="2"/>
              <w:sz w:val="24"/>
              <w:lang w:eastAsia="nl-BE"/>
              <w14:ligatures w14:val="standardContextual"/>
            </w:rPr>
          </w:pPr>
          <w:hyperlink w:anchor="_Toc232773925" w:history="1">
            <w:r w:rsidRPr="006F1AA4">
              <w:rPr>
                <w:rStyle w:val="Hyperlink"/>
                <w:noProof/>
              </w:rPr>
              <w:t>11.1</w:t>
            </w:r>
            <w:r>
              <w:rPr>
                <w:rFonts w:asciiTheme="minorHAnsi" w:hAnsiTheme="minorHAnsi" w:cstheme="minorBidi"/>
                <w:noProof/>
                <w:kern w:val="2"/>
                <w:sz w:val="24"/>
                <w:lang w:eastAsia="nl-BE"/>
                <w14:ligatures w14:val="standardContextual"/>
              </w:rPr>
              <w:tab/>
            </w:r>
            <w:r w:rsidRPr="006F1AA4">
              <w:rPr>
                <w:rStyle w:val="Hyperlink"/>
                <w:noProof/>
              </w:rPr>
              <w:t>Versiegeschiedenis en wijzigingen</w:t>
            </w:r>
            <w:r>
              <w:rPr>
                <w:noProof/>
                <w:webHidden/>
              </w:rPr>
              <w:tab/>
            </w:r>
            <w:r>
              <w:rPr>
                <w:noProof/>
                <w:webHidden/>
              </w:rPr>
              <w:fldChar w:fldCharType="begin"/>
            </w:r>
            <w:r>
              <w:rPr>
                <w:noProof/>
                <w:webHidden/>
              </w:rPr>
              <w:instrText xml:space="preserve"> PAGEREF _Toc232773925 \h </w:instrText>
            </w:r>
            <w:r>
              <w:rPr>
                <w:noProof/>
                <w:webHidden/>
              </w:rPr>
            </w:r>
            <w:r>
              <w:rPr>
                <w:noProof/>
                <w:webHidden/>
              </w:rPr>
              <w:fldChar w:fldCharType="separate"/>
            </w:r>
            <w:r>
              <w:rPr>
                <w:noProof/>
                <w:webHidden/>
              </w:rPr>
              <w:t>16</w:t>
            </w:r>
            <w:r>
              <w:rPr>
                <w:noProof/>
                <w:webHidden/>
              </w:rPr>
              <w:fldChar w:fldCharType="end"/>
            </w:r>
          </w:hyperlink>
        </w:p>
        <w:p w14:paraId="53051D6D" w14:textId="11C8890F" w:rsidR="008F0078" w:rsidRDefault="008F0078" w:rsidP="005826C1">
          <w:pPr>
            <w:spacing w:line="240" w:lineRule="auto"/>
          </w:pPr>
          <w:r w:rsidRPr="005826C1">
            <w:rPr>
              <w:b/>
              <w:bCs/>
              <w:sz w:val="18"/>
              <w:szCs w:val="18"/>
              <w:lang w:val="nl-NL"/>
            </w:rPr>
            <w:fldChar w:fldCharType="end"/>
          </w:r>
        </w:p>
      </w:sdtContent>
    </w:sdt>
    <w:p w14:paraId="1373721C" w14:textId="4EED66A6" w:rsidR="00367AED" w:rsidRDefault="00367AED">
      <w:pPr>
        <w:spacing w:line="240" w:lineRule="auto"/>
      </w:pPr>
      <w:r>
        <w:br w:type="page"/>
      </w:r>
    </w:p>
    <w:p w14:paraId="35256ED8" w14:textId="7999B87D" w:rsidR="00095663" w:rsidRPr="00095663" w:rsidRDefault="000A5FED" w:rsidP="00095663">
      <w:pPr>
        <w:jc w:val="both"/>
      </w:pPr>
      <w:commentRangeStart w:id="0"/>
      <w:commentRangeStart w:id="1"/>
      <w:r w:rsidRPr="000A5FED">
        <w:lastRenderedPageBreak/>
        <w:t>Dit beleidskader vormt het overkoepelend referentiedocument voor het gebruik van artificiële intelligentie. Het dient als inhoudelijke basis voor verdere concretisering in onderliggende regelgeving en documenten, zoals het arbeidsreglement, het schoolreglement en schoolspecifieke afspraken.</w:t>
      </w:r>
      <w:r w:rsidR="00AD33EA">
        <w:t xml:space="preserve"> Het is</w:t>
      </w:r>
      <w:r w:rsidR="00095663" w:rsidRPr="00095663">
        <w:t xml:space="preserve"> van toepassing op alle scholen en diensten van Scholengroep Sint</w:t>
      </w:r>
      <w:r w:rsidR="00095663" w:rsidRPr="00095663">
        <w:noBreakHyphen/>
        <w:t>Rembert. Dit geldt zowel voor leerlingen als voor medewerkers. Het biedt een gemeenschappelijk kader dat scholen toelaat om, binnen deze afspraken, eigen schoolspecifieke richtlijnen uit te werken.</w:t>
      </w:r>
      <w:commentRangeEnd w:id="0"/>
      <w:r w:rsidRPr="00095663">
        <w:rPr>
          <w:rStyle w:val="Verwijzingopmerking"/>
          <w:sz w:val="22"/>
          <w:szCs w:val="24"/>
        </w:rPr>
        <w:commentReference w:id="0"/>
      </w:r>
      <w:commentRangeEnd w:id="1"/>
      <w:r w:rsidR="005E414F" w:rsidRPr="00095663">
        <w:rPr>
          <w:rStyle w:val="Verwijzingopmerking"/>
          <w:sz w:val="22"/>
          <w:szCs w:val="24"/>
        </w:rPr>
        <w:commentReference w:id="1"/>
      </w:r>
    </w:p>
    <w:p w14:paraId="781A2371" w14:textId="77777777" w:rsidR="00095663" w:rsidRPr="00095663" w:rsidRDefault="00095663" w:rsidP="00095663">
      <w:pPr>
        <w:jc w:val="both"/>
      </w:pPr>
      <w:r w:rsidRPr="00095663">
        <w:t> </w:t>
      </w:r>
    </w:p>
    <w:p w14:paraId="1DCE9120" w14:textId="77777777" w:rsidR="00095663" w:rsidRPr="00095663" w:rsidRDefault="00095663" w:rsidP="00095663">
      <w:pPr>
        <w:jc w:val="both"/>
      </w:pPr>
      <w:r w:rsidRPr="00095663">
        <w:t>AI is overal. Ook op school. Artificiële intelligentie of AI is een realiteit die ons onderwijs ingrijpend verandert. Het heeft de potentie om het onderwijs te verrijken, maar het brengt ook vraagstukken met zich mee. Daarom vinden wij het van belang om een bewuste afweging te maken of en in welke mate we ruimte willen maken voor AI in ons onderwijs. Deze afweging maken we op basis van onze visie op goed onderwijs en de mate waarin AI bijdraagt aan onze onderwijsdoelen.</w:t>
      </w:r>
    </w:p>
    <w:p w14:paraId="18A241D5" w14:textId="77777777" w:rsidR="00095663" w:rsidRPr="00095663" w:rsidRDefault="00095663" w:rsidP="00095663">
      <w:pPr>
        <w:jc w:val="both"/>
      </w:pPr>
      <w:r w:rsidRPr="00095663">
        <w:t> </w:t>
      </w:r>
    </w:p>
    <w:p w14:paraId="23C44D9D" w14:textId="77777777" w:rsidR="00095663" w:rsidRPr="00095663" w:rsidRDefault="00095663" w:rsidP="00095663">
      <w:pPr>
        <w:jc w:val="both"/>
      </w:pPr>
      <w:r w:rsidRPr="00095663">
        <w:t>Met dit beleid houden we grip op de manier waarop AI op onze scholen wordt gebruikt en zorgen we ervoor dat onze keuzes bewust en passend zijn. Het maken van dit beleid heeft ons geholpen om een gedeelde visie te vormen, prioriteiten te stellen en duidelijke kaders te bieden aan medewerkers, leerlingen en ouders.</w:t>
      </w:r>
    </w:p>
    <w:p w14:paraId="3CE25395" w14:textId="77777777" w:rsidR="00095663" w:rsidRPr="00095663" w:rsidRDefault="00095663" w:rsidP="00095663">
      <w:pPr>
        <w:jc w:val="both"/>
      </w:pPr>
      <w:r w:rsidRPr="00095663">
        <w:t> </w:t>
      </w:r>
    </w:p>
    <w:p w14:paraId="4F683513" w14:textId="77777777" w:rsidR="00AC6C87" w:rsidRPr="00CE0019" w:rsidRDefault="00AC6C87">
      <w:pPr>
        <w:jc w:val="both"/>
        <w:rPr>
          <w:color w:val="FF0000"/>
          <w:sz w:val="24"/>
        </w:rPr>
      </w:pPr>
      <w:r>
        <w:t>Onze scholengroep staat positief tegenover het gebruik van AI in het onderwijs en in ondersteunende processen. Dit geldt wanneer AI bijdraagt aan kwaliteitsvol onderwijs en efficiëntere werking. Dat gebruik vraagt om een zorgvuldige, veilige en transparante aanpak, met respect voor de geldende wettelijke kaders en met oog voor ethische aandachtspunten, zoals bias én voor de ecologische impact van AI. De kern van dit beleidskader is duidelijk: AI wordt ingezet ter ondersteuning van leren, onderwijzen, organiseren en nooit als vervanging van professionele oordeelsvorming, de pedagogische relatie of de menselijke verantwoordelijkheid.</w:t>
      </w:r>
    </w:p>
    <w:p w14:paraId="48719A05" w14:textId="77777777" w:rsidR="008F0078" w:rsidRDefault="008F0078">
      <w:pPr>
        <w:spacing w:line="240" w:lineRule="auto"/>
      </w:pPr>
      <w:r>
        <w:br w:type="page"/>
      </w:r>
    </w:p>
    <w:p w14:paraId="66822393" w14:textId="77777777" w:rsidR="00095663" w:rsidRPr="00095663" w:rsidRDefault="00095663" w:rsidP="00095663">
      <w:pPr>
        <w:pStyle w:val="Kop1"/>
      </w:pPr>
      <w:bookmarkStart w:id="2" w:name="_Toc232773891"/>
      <w:r w:rsidRPr="00095663">
        <w:t>Visie op AI</w:t>
      </w:r>
      <w:bookmarkEnd w:id="2"/>
    </w:p>
    <w:p w14:paraId="299BB53E" w14:textId="584ED1F7" w:rsidR="00095663" w:rsidRPr="00095663" w:rsidRDefault="00095663" w:rsidP="00095663">
      <w:pPr>
        <w:jc w:val="both"/>
      </w:pPr>
      <w:r w:rsidRPr="00095663">
        <w:t>We zetten in ons onderwijs ICT in om het onderwijs te ondersteunen en werkdruk te verminderen. Dat betekent dat we op de volgende manier omgaan met AI: we gebruiken AI alleen als het bijdraagt aan goed onderwijs</w:t>
      </w:r>
      <w:r w:rsidR="00E6298D">
        <w:t xml:space="preserve">, </w:t>
      </w:r>
      <w:r w:rsidRPr="00095663">
        <w:t xml:space="preserve">als </w:t>
      </w:r>
      <w:r w:rsidR="007479C1">
        <w:t>leerkrachten</w:t>
      </w:r>
      <w:r>
        <w:t xml:space="preserve"> </w:t>
      </w:r>
      <w:r w:rsidR="14841E5F">
        <w:t>en leerlingen</w:t>
      </w:r>
      <w:r w:rsidRPr="00095663">
        <w:t xml:space="preserve"> begrijpen hoe het werkt en zowel de voordelen als de risico’s van AI inzien. We blijven kritisch en toetsen nieuwe toepassingen aan onze visie op leren.</w:t>
      </w:r>
    </w:p>
    <w:p w14:paraId="149EE349" w14:textId="77777777" w:rsidR="00095663" w:rsidRPr="00095663" w:rsidRDefault="00095663" w:rsidP="00095663">
      <w:pPr>
        <w:pStyle w:val="Kop1"/>
      </w:pPr>
      <w:bookmarkStart w:id="3" w:name="_Toc232773892"/>
      <w:r w:rsidRPr="00095663">
        <w:t>Principes</w:t>
      </w:r>
      <w:bookmarkEnd w:id="3"/>
    </w:p>
    <w:p w14:paraId="2E821F1E" w14:textId="77777777" w:rsidR="00095663" w:rsidRPr="00095663" w:rsidRDefault="00095663" w:rsidP="00095663">
      <w:pPr>
        <w:jc w:val="both"/>
      </w:pPr>
      <w:r w:rsidRPr="00095663">
        <w:t>AI komt zowel gevraagd als ongevraagd de scholen binnen. De volgende principes helpen ons om de ruimte die we AI in de scholengroep en in ons onderwijs geven af te bakenen. Voor alle AI</w:t>
      </w:r>
      <w:r w:rsidRPr="00095663">
        <w:noBreakHyphen/>
        <w:t>toepassingen gelden deze niet</w:t>
      </w:r>
      <w:r w:rsidRPr="00095663">
        <w:noBreakHyphen/>
        <w:t>onderhandelbare principes:</w:t>
      </w:r>
    </w:p>
    <w:p w14:paraId="384BC213" w14:textId="77777777" w:rsidR="00095663" w:rsidRPr="00095663" w:rsidRDefault="00095663" w:rsidP="00095663">
      <w:pPr>
        <w:pStyle w:val="Kop2"/>
      </w:pPr>
      <w:bookmarkStart w:id="4" w:name="_Toc232773893"/>
      <w:r w:rsidRPr="00095663">
        <w:t>De mens blijft centraal</w:t>
      </w:r>
      <w:bookmarkEnd w:id="4"/>
    </w:p>
    <w:p w14:paraId="2557372E" w14:textId="070E8847" w:rsidR="00095663" w:rsidRPr="00095663" w:rsidRDefault="00095663" w:rsidP="00095663">
      <w:pPr>
        <w:jc w:val="both"/>
      </w:pPr>
      <w:r w:rsidRPr="00095663">
        <w:t xml:space="preserve">AI is een ondersteunend hulpmiddel en neemt nooit de plaats in van de professionele verantwoordelijkheid van de leerkracht, begeleider of medewerker. </w:t>
      </w:r>
      <w:r w:rsidR="656475C6">
        <w:t>We hanteren daarbij het mens-machine-mens-principe: AI kan input leveren, ondersteunen of suggesties formuleren, maar de inzet vertrekt altijd vanuit een menselijke vraag of behoefte en eindigt steeds met menselijke controle, beoordeling en verantwoordelijkheid. De gebruiker bepaalt het doel, interpreteert de output kritisch en beslist of, hoe en in welke context die output wordt gebruikt.</w:t>
      </w:r>
      <w:r>
        <w:t xml:space="preserve"> </w:t>
      </w:r>
      <w:r w:rsidRPr="00095663">
        <w:t>Beslissingen over didactiek, evaluatie, begeleiding, zorg en klasmanagement blijven altijd in handen van mensen.</w:t>
      </w:r>
      <w:r w:rsidR="50BA625E">
        <w:t xml:space="preserve"> </w:t>
      </w:r>
      <w:r w:rsidR="7A5E83E4">
        <w:t>De professionele oordeelsvorming van onze personeelsleden staat centraal bij het interpreteren, toepassen en begrenzen van AI-output. AI mag suggesties doen, inspireren of administratieve lasten helpen verlichten, maar mag niet autonoom bepalen wat pedagogisch, didactisch of relationeel nodig is.</w:t>
      </w:r>
    </w:p>
    <w:p w14:paraId="186723A5" w14:textId="3885BFC5" w:rsidR="00095663" w:rsidRPr="00095663" w:rsidRDefault="00095663" w:rsidP="00095663">
      <w:pPr>
        <w:jc w:val="both"/>
      </w:pPr>
      <w:r w:rsidRPr="00095663">
        <w:t>Ook voor leerlingen geldt dat AI het leerproces kan ondersteunen, maar niet mag uitmonden in passiviteit of afhankelijkheid. Het doel blijft dat leerlingen zelf denken, oefenen, creëren en verantwoordelijkheid opnemen voor hun leren.</w:t>
      </w:r>
    </w:p>
    <w:p w14:paraId="47CF3C18" w14:textId="77777777" w:rsidR="00095663" w:rsidRPr="00095663" w:rsidRDefault="00095663" w:rsidP="00095663">
      <w:pPr>
        <w:pStyle w:val="Kop2"/>
        <w:ind w:left="851" w:hanging="851"/>
      </w:pPr>
      <w:bookmarkStart w:id="5" w:name="_Toc232773894"/>
      <w:r w:rsidRPr="00095663">
        <w:t>Meerwaarde is vereist</w:t>
      </w:r>
      <w:bookmarkEnd w:id="5"/>
    </w:p>
    <w:p w14:paraId="744145AC" w14:textId="77777777" w:rsidR="00095663" w:rsidRPr="00095663" w:rsidRDefault="00095663" w:rsidP="00E6298D">
      <w:pPr>
        <w:jc w:val="both"/>
      </w:pPr>
      <w:r w:rsidRPr="00095663">
        <w:t>AI wordt alleen ingezet wanneer er een duidelijke en aantoonbare (pedagogische) meerwaarde is voor leren, ontwikkeling, differentiatie, toegankelijkheid of werkdrukverlaging. Het gebruik van AI is dus geen doel op zich, maar een middel dat bewust en kritisch wordt gekozen.</w:t>
      </w:r>
    </w:p>
    <w:p w14:paraId="071AD957" w14:textId="77777777" w:rsidR="00095663" w:rsidRPr="00095663" w:rsidRDefault="00095663" w:rsidP="00E6298D">
      <w:pPr>
        <w:jc w:val="both"/>
      </w:pPr>
      <w:r w:rsidRPr="00095663">
        <w:t>Die meerwaarde kan bijvoorbeeld liggen in:</w:t>
      </w:r>
    </w:p>
    <w:p w14:paraId="2C1089D7" w14:textId="77777777" w:rsidR="00095663" w:rsidRPr="00095663" w:rsidRDefault="00095663">
      <w:pPr>
        <w:pStyle w:val="Lijstalinea"/>
        <w:numPr>
          <w:ilvl w:val="0"/>
          <w:numId w:val="17"/>
        </w:numPr>
      </w:pPr>
      <w:r w:rsidRPr="00095663">
        <w:t>het sneller ontwikkelen van lesmateriaal</w:t>
      </w:r>
    </w:p>
    <w:p w14:paraId="1184CF88" w14:textId="77777777" w:rsidR="00095663" w:rsidRPr="00095663" w:rsidRDefault="00095663">
      <w:pPr>
        <w:pStyle w:val="Lijstalinea"/>
        <w:numPr>
          <w:ilvl w:val="0"/>
          <w:numId w:val="17"/>
        </w:numPr>
      </w:pPr>
      <w:r w:rsidRPr="00095663">
        <w:t>het aanbieden van extra oefenkansen</w:t>
      </w:r>
    </w:p>
    <w:p w14:paraId="2F1A4064" w14:textId="77777777" w:rsidR="00095663" w:rsidRPr="00095663" w:rsidRDefault="00095663">
      <w:pPr>
        <w:pStyle w:val="Lijstalinea"/>
        <w:numPr>
          <w:ilvl w:val="0"/>
          <w:numId w:val="17"/>
        </w:numPr>
      </w:pPr>
      <w:r w:rsidRPr="00095663">
        <w:t>het ondersteunen van differentiatie</w:t>
      </w:r>
    </w:p>
    <w:p w14:paraId="1D2507B5" w14:textId="77777777" w:rsidR="00095663" w:rsidRPr="00095663" w:rsidRDefault="00095663">
      <w:pPr>
        <w:pStyle w:val="Lijstalinea"/>
        <w:numPr>
          <w:ilvl w:val="0"/>
          <w:numId w:val="17"/>
        </w:numPr>
      </w:pPr>
      <w:r w:rsidRPr="00095663">
        <w:t>het toegankelijker maken van informatie</w:t>
      </w:r>
    </w:p>
    <w:p w14:paraId="30A57A41" w14:textId="77777777" w:rsidR="00095663" w:rsidRPr="00095663" w:rsidRDefault="00095663">
      <w:pPr>
        <w:pStyle w:val="Lijstalinea"/>
        <w:numPr>
          <w:ilvl w:val="0"/>
          <w:numId w:val="17"/>
        </w:numPr>
      </w:pPr>
      <w:r w:rsidRPr="00095663">
        <w:t>het verminderen van repetitieve administratieve taken</w:t>
      </w:r>
    </w:p>
    <w:p w14:paraId="2E20CB4F" w14:textId="3D3C4353" w:rsidR="00095663" w:rsidRPr="00095663" w:rsidRDefault="00095663" w:rsidP="00E6298D">
      <w:pPr>
        <w:jc w:val="both"/>
      </w:pPr>
      <w:r w:rsidRPr="00095663">
        <w:t>Wanneer AI geen duidelijke verbetering oplevert of wanneer dezelfde doelstelling even goed of beter zonder AI bereikt kan worden, verdient het de voorkeur om AI niet in te zetten. Elke toepassing moet daarom kunnen worden verantwoord vanuit een pedagogisch, didactisch of organisatorisch doel.</w:t>
      </w:r>
    </w:p>
    <w:p w14:paraId="3B245696" w14:textId="77777777" w:rsidR="00095663" w:rsidRPr="00095663" w:rsidRDefault="00095663" w:rsidP="00095663">
      <w:pPr>
        <w:pStyle w:val="Kop2"/>
        <w:ind w:left="851" w:hanging="851"/>
      </w:pPr>
      <w:bookmarkStart w:id="6" w:name="_Toc232773895"/>
      <w:r w:rsidRPr="00095663">
        <w:t>Transparantie en eigenaarschap</w:t>
      </w:r>
      <w:bookmarkEnd w:id="6"/>
    </w:p>
    <w:p w14:paraId="7C1A9DDE" w14:textId="54222901" w:rsidR="00095663" w:rsidRPr="00095663" w:rsidRDefault="00095663" w:rsidP="00E6298D">
      <w:pPr>
        <w:jc w:val="both"/>
      </w:pPr>
      <w:r>
        <w:t xml:space="preserve">Wie AI gebruikt, blijft altijd verantwoordelijk voor het proces en de uiteindelijke output. </w:t>
      </w:r>
      <w:r w:rsidR="55A1D7EA" w:rsidRPr="6E4860BF">
        <w:rPr>
          <w:rFonts w:ascii="Calibri" w:eastAsia="Calibri" w:hAnsi="Calibri" w:cs="Calibri"/>
          <w:szCs w:val="22"/>
        </w:rPr>
        <w:t>AI-output wordt altijd zorgvuldig beoordeeld voordat die wordt gebruikt of gedeeld. De gebruiker controleert de</w:t>
      </w:r>
      <w:r w:rsidRPr="6E4860BF">
        <w:rPr>
          <w:rFonts w:ascii="Calibri" w:eastAsia="Calibri" w:hAnsi="Calibri" w:cs="Calibri"/>
          <w:szCs w:val="22"/>
        </w:rPr>
        <w:t xml:space="preserve"> inhoud, kwaliteit, toon, correctheid en geschiktheid voor de context </w:t>
      </w:r>
      <w:r w:rsidR="55A1D7EA" w:rsidRPr="6E4860BF">
        <w:rPr>
          <w:rFonts w:ascii="Calibri" w:eastAsia="Calibri" w:hAnsi="Calibri" w:cs="Calibri"/>
          <w:szCs w:val="22"/>
        </w:rPr>
        <w:t>en blijft verantwoordelijk voor het eindresultaat</w:t>
      </w:r>
      <w:r w:rsidRPr="6E4860BF">
        <w:rPr>
          <w:rFonts w:ascii="Calibri" w:eastAsia="Calibri" w:hAnsi="Calibri" w:cs="Calibri"/>
          <w:szCs w:val="22"/>
        </w:rPr>
        <w:t>.</w:t>
      </w:r>
    </w:p>
    <w:p w14:paraId="242744A3" w14:textId="77777777" w:rsidR="00095663" w:rsidRPr="00095663" w:rsidRDefault="00095663" w:rsidP="00E6298D">
      <w:pPr>
        <w:jc w:val="both"/>
      </w:pPr>
      <w:r w:rsidRPr="00095663">
        <w:t>Daarnaast is het belangrijk dat het gebruik van AI zichtbaar wordt gemaakt wanneer dat relevant is. Transparantie betekent dat collega’s, leerlingen, ouders of andere betrokkenen moeten kunnen weten wanneer AI een betekenisvolle rol heeft gespeeld in de totstandkoming van materiaal, feedback, communicatie of besluitvoorbereiding.</w:t>
      </w:r>
    </w:p>
    <w:p w14:paraId="1180E5C7" w14:textId="77777777" w:rsidR="00095663" w:rsidRPr="00095663" w:rsidRDefault="00095663" w:rsidP="00E6298D">
      <w:pPr>
        <w:jc w:val="both"/>
      </w:pPr>
      <w:r w:rsidRPr="00095663">
        <w:t>Eigenaarschap betekent ook:</w:t>
      </w:r>
    </w:p>
    <w:p w14:paraId="18FBBE7D" w14:textId="77777777" w:rsidR="00095663" w:rsidRPr="00095663" w:rsidRDefault="00095663">
      <w:pPr>
        <w:pStyle w:val="Lijstalinea"/>
        <w:numPr>
          <w:ilvl w:val="0"/>
          <w:numId w:val="18"/>
        </w:numPr>
        <w:tabs>
          <w:tab w:val="num" w:pos="720"/>
        </w:tabs>
        <w:jc w:val="both"/>
      </w:pPr>
      <w:r w:rsidRPr="00095663">
        <w:t>dat medewerkers bewust kiezen wanneer zij AI wel of niet inzetten</w:t>
      </w:r>
    </w:p>
    <w:p w14:paraId="0CC787EC" w14:textId="77777777" w:rsidR="00095663" w:rsidRPr="00095663" w:rsidRDefault="00095663">
      <w:pPr>
        <w:pStyle w:val="Lijstalinea"/>
        <w:numPr>
          <w:ilvl w:val="0"/>
          <w:numId w:val="18"/>
        </w:numPr>
        <w:tabs>
          <w:tab w:val="num" w:pos="720"/>
        </w:tabs>
        <w:jc w:val="both"/>
      </w:pPr>
      <w:r w:rsidRPr="00095663">
        <w:t>dat zij de grenzen van het hulpmiddel kennen</w:t>
      </w:r>
    </w:p>
    <w:p w14:paraId="5DB61949" w14:textId="77777777" w:rsidR="00095663" w:rsidRPr="00095663" w:rsidRDefault="00095663">
      <w:pPr>
        <w:pStyle w:val="Lijstalinea"/>
        <w:numPr>
          <w:ilvl w:val="0"/>
          <w:numId w:val="18"/>
        </w:numPr>
        <w:tabs>
          <w:tab w:val="num" w:pos="720"/>
        </w:tabs>
        <w:jc w:val="both"/>
      </w:pPr>
      <w:r w:rsidRPr="00095663">
        <w:t>dat zij fouten, vertekeningen of ongeschikte output herkennen en corrigeren</w:t>
      </w:r>
    </w:p>
    <w:p w14:paraId="2A346F8A" w14:textId="06BB32E0" w:rsidR="00095663" w:rsidRPr="00E6298D" w:rsidRDefault="00095663">
      <w:pPr>
        <w:pStyle w:val="Lijstalinea"/>
        <w:numPr>
          <w:ilvl w:val="0"/>
          <w:numId w:val="18"/>
        </w:numPr>
        <w:tabs>
          <w:tab w:val="num" w:pos="720"/>
        </w:tabs>
        <w:jc w:val="both"/>
      </w:pPr>
      <w:r w:rsidRPr="00095663">
        <w:t>dat zij eindverantwoordelijkheid opnemen voor wat wordt gedeeld of toegepast</w:t>
      </w:r>
    </w:p>
    <w:p w14:paraId="38A7C0BF" w14:textId="77777777" w:rsidR="00095663" w:rsidRPr="00095663" w:rsidRDefault="7A5E83E4" w:rsidP="00095663">
      <w:pPr>
        <w:pStyle w:val="Kop2"/>
        <w:ind w:left="851" w:hanging="851"/>
      </w:pPr>
      <w:bookmarkStart w:id="7" w:name="_Toc232773896"/>
      <w:r>
        <w:t>Leeftijds- en ontwikkelingsgeschikt</w:t>
      </w:r>
      <w:bookmarkEnd w:id="7"/>
    </w:p>
    <w:p w14:paraId="169A4165" w14:textId="77777777" w:rsidR="00095663" w:rsidRPr="00095663" w:rsidRDefault="00095663" w:rsidP="00E6298D">
      <w:pPr>
        <w:jc w:val="both"/>
      </w:pPr>
      <w:r w:rsidRPr="00095663">
        <w:t>AI-gebruik moet steeds afgestemd zijn op de leeftijd, maturiteit en ontwikkelingsfase van leerlingen. Wat geschikt is voor oudere leerlingen, is niet automatisch geschikt voor jongere kinderen. Niet alleen cognitieve ontwikkeling speelt hierbij een rol, maar ook sociale, emotionele en morele ontwikkeling.</w:t>
      </w:r>
    </w:p>
    <w:p w14:paraId="36CB89A6" w14:textId="77777777" w:rsidR="00095663" w:rsidRPr="00095663" w:rsidRDefault="00095663" w:rsidP="00E6298D">
      <w:pPr>
        <w:jc w:val="both"/>
      </w:pPr>
      <w:r w:rsidRPr="00095663">
        <w:t>Dat betekent onder meer dat:</w:t>
      </w:r>
    </w:p>
    <w:p w14:paraId="396C637F" w14:textId="77777777" w:rsidR="00095663" w:rsidRPr="00095663" w:rsidRDefault="00095663">
      <w:pPr>
        <w:pStyle w:val="Lijstalinea"/>
        <w:numPr>
          <w:ilvl w:val="0"/>
          <w:numId w:val="19"/>
        </w:numPr>
        <w:tabs>
          <w:tab w:val="num" w:pos="720"/>
        </w:tabs>
        <w:jc w:val="both"/>
      </w:pPr>
      <w:r w:rsidRPr="00095663">
        <w:t>verwachtingen rond zelfstandig en kritisch AI-gebruik aangepast worden aan de leeftijd</w:t>
      </w:r>
    </w:p>
    <w:p w14:paraId="0E31CFD6" w14:textId="77777777" w:rsidR="00095663" w:rsidRPr="00095663" w:rsidRDefault="00095663">
      <w:pPr>
        <w:pStyle w:val="Lijstalinea"/>
        <w:numPr>
          <w:ilvl w:val="0"/>
          <w:numId w:val="19"/>
        </w:numPr>
        <w:tabs>
          <w:tab w:val="num" w:pos="720"/>
        </w:tabs>
        <w:jc w:val="both"/>
      </w:pPr>
      <w:r w:rsidRPr="00095663">
        <w:t>instructie en begeleiding explicieter zijn bij jongere of kwetsbare leerlingen</w:t>
      </w:r>
    </w:p>
    <w:p w14:paraId="27FF1046" w14:textId="77777777" w:rsidR="00095663" w:rsidRPr="00095663" w:rsidRDefault="00095663">
      <w:pPr>
        <w:pStyle w:val="Lijstalinea"/>
        <w:numPr>
          <w:ilvl w:val="0"/>
          <w:numId w:val="19"/>
        </w:numPr>
        <w:tabs>
          <w:tab w:val="num" w:pos="720"/>
        </w:tabs>
        <w:jc w:val="both"/>
      </w:pPr>
      <w:r w:rsidRPr="00095663">
        <w:t>AI-toepassingen geen afbreuk mogen doen aan basisvaardigheden zoals lezen, schrijven, rekenen, redeneren en zelfstandig formuleren</w:t>
      </w:r>
    </w:p>
    <w:p w14:paraId="7F200480" w14:textId="77777777" w:rsidR="00095663" w:rsidRPr="00095663" w:rsidRDefault="00095663">
      <w:pPr>
        <w:pStyle w:val="Lijstalinea"/>
        <w:numPr>
          <w:ilvl w:val="0"/>
          <w:numId w:val="19"/>
        </w:numPr>
        <w:tabs>
          <w:tab w:val="num" w:pos="720"/>
        </w:tabs>
        <w:jc w:val="both"/>
      </w:pPr>
      <w:r w:rsidRPr="00095663">
        <w:t>leerlingen beschermd worden tegen verwarrende, misleidende of niet-passende output</w:t>
      </w:r>
    </w:p>
    <w:p w14:paraId="28EC65EF" w14:textId="0698112D" w:rsidR="00095663" w:rsidRPr="00095663" w:rsidRDefault="00095663" w:rsidP="00E6298D">
      <w:pPr>
        <w:jc w:val="both"/>
      </w:pPr>
      <w:r w:rsidRPr="00095663">
        <w:t>Bij de inzet van AI wordt dus steeds afgewogen of de toepassing bijdraagt aan ontwikkeling of net te veel overneemt van essentiële leerprocessen die leerlingen eerst zelf moeten verwerven.</w:t>
      </w:r>
    </w:p>
    <w:p w14:paraId="59421135" w14:textId="77777777" w:rsidR="001F3B55" w:rsidRPr="00095663" w:rsidRDefault="001F3B55" w:rsidP="001F3B55">
      <w:pPr>
        <w:pStyle w:val="Kop1"/>
      </w:pPr>
      <w:bookmarkStart w:id="8" w:name="_Toc232773897"/>
      <w:r w:rsidRPr="00095663">
        <w:t>Randvoorwaarden</w:t>
      </w:r>
      <w:bookmarkEnd w:id="8"/>
    </w:p>
    <w:p w14:paraId="569B0295" w14:textId="77777777" w:rsidR="001F3B55" w:rsidRPr="00095663" w:rsidRDefault="001F3B55" w:rsidP="001F3B55">
      <w:pPr>
        <w:pStyle w:val="Kop2"/>
      </w:pPr>
      <w:bookmarkStart w:id="9" w:name="_Toc232773898"/>
      <w:r w:rsidRPr="00095663">
        <w:t>Wet- en regelgeving</w:t>
      </w:r>
      <w:bookmarkEnd w:id="9"/>
    </w:p>
    <w:p w14:paraId="13BEF04A" w14:textId="790C61ED" w:rsidR="001F3B55" w:rsidRPr="00095663" w:rsidRDefault="001F3B55" w:rsidP="001F3B55">
      <w:pPr>
        <w:jc w:val="both"/>
      </w:pPr>
      <w:r>
        <w:t>Bij de inzet van AI houden we ons aan de Algemene Verordening Gegevensbescherming (AVG), de AI-verordening en andere relevante wet- en regelgeving. Dat betekent onder andere dat we alleen getoetste en goedgekeurde AI gebruiken. Zie voor de lijst met goedgekeurde tools in 3.4. We delen geen gevoelige gegevens en geen persoonsgegevens met een AI-tool of toepassing.</w:t>
      </w:r>
    </w:p>
    <w:p w14:paraId="1F14F86A" w14:textId="77777777" w:rsidR="001F3B55" w:rsidRPr="00095663" w:rsidRDefault="001F3B55" w:rsidP="001F3B55">
      <w:pPr>
        <w:pStyle w:val="Kop2"/>
      </w:pPr>
      <w:bookmarkStart w:id="10" w:name="_Toc232773899"/>
      <w:r w:rsidRPr="00095663">
        <w:t>Deskundigheid</w:t>
      </w:r>
      <w:bookmarkEnd w:id="10"/>
    </w:p>
    <w:p w14:paraId="028AB076" w14:textId="77777777" w:rsidR="001F3B55" w:rsidRDefault="001F3B55" w:rsidP="001F3B55">
      <w:pPr>
        <w:jc w:val="both"/>
        <w:rPr>
          <w:szCs w:val="22"/>
        </w:rPr>
      </w:pPr>
      <w:r w:rsidRPr="00095663">
        <w:rPr>
          <w:szCs w:val="22"/>
        </w:rPr>
        <w:t xml:space="preserve">Om AI verantwoord in te kunnen zetten moeten zowel leerlingen als medewerkers AI-geletterd zijn. </w:t>
      </w:r>
    </w:p>
    <w:p w14:paraId="2DDD501D" w14:textId="77777777" w:rsidR="002C454E" w:rsidRDefault="001F3B55" w:rsidP="001F3B55">
      <w:pPr>
        <w:jc w:val="both"/>
      </w:pPr>
      <w:r>
        <w:t>Alle medewerkers die artificiële intelligentie inzetten, beschikken over een basisniveau van AI</w:t>
      </w:r>
      <w:r>
        <w:noBreakHyphen/>
        <w:t xml:space="preserve">geletterdheid. </w:t>
      </w:r>
      <w:r w:rsidRPr="001D3A95">
        <w:t>Onder AI</w:t>
      </w:r>
      <w:r w:rsidRPr="001D3A95">
        <w:noBreakHyphen/>
        <w:t>geletterdheid verstaan we het geheel van kennis, vaardigheden en attitudes die nodig zijn om artificiële intelligentie op een bewuste, kritische en verantwoorde manier in te zetten in de professionele praktijk.</w:t>
      </w:r>
    </w:p>
    <w:p w14:paraId="54E8C7D2" w14:textId="132FDA7B" w:rsidR="001F3B55" w:rsidRPr="00095663" w:rsidRDefault="001F3B55" w:rsidP="001F3B55">
      <w:pPr>
        <w:jc w:val="both"/>
        <w:rPr>
          <w:color w:val="FF0000"/>
          <w:sz w:val="24"/>
        </w:rPr>
      </w:pPr>
      <w:r w:rsidRPr="001D3A95">
        <w:t>Het niveau van AI</w:t>
      </w:r>
      <w:r w:rsidRPr="001D3A95">
        <w:noBreakHyphen/>
        <w:t>geletterdheid wordt afgestemd op de rol van het personeelslid en de context waarin AI wordt toegepast.</w:t>
      </w:r>
      <w:r>
        <w:t xml:space="preserve"> We zorgen ervoor dat we de AI-geletterdheid op het gewenste peil brengen en houden door het organiseren van passende professionaliseringsinitiatieven. We beschrijven dit in ons professionaliseringsplan. We monitoren de ontwikkelingen en voortgang van AI-geletterdheid zorgvuldig binnen onze scholengroep.</w:t>
      </w:r>
    </w:p>
    <w:p w14:paraId="0146AB85" w14:textId="77777777" w:rsidR="001F3B55" w:rsidRPr="00095663" w:rsidRDefault="001F3B55" w:rsidP="001F3B55">
      <w:pPr>
        <w:pStyle w:val="Kop2"/>
      </w:pPr>
      <w:bookmarkStart w:id="11" w:name="_Toc232773900"/>
      <w:r w:rsidRPr="00095663">
        <w:t>Inhoud en toepassingen</w:t>
      </w:r>
      <w:bookmarkEnd w:id="11"/>
    </w:p>
    <w:p w14:paraId="0F2EB3D5" w14:textId="77777777" w:rsidR="001F3B55" w:rsidRPr="00F05F9C" w:rsidRDefault="001F3B55" w:rsidP="001F3B55">
      <w:pPr>
        <w:jc w:val="both"/>
      </w:pPr>
      <w:r>
        <w:t>We verkiezen Microsoft Copilot als primaire generatieve AI-tool voor onderwijs</w:t>
      </w:r>
      <w:r>
        <w:rPr>
          <w:rFonts w:ascii="Cambria Math" w:hAnsi="Cambria Math" w:cs="Cambria Math"/>
        </w:rPr>
        <w:t>-</w:t>
      </w:r>
      <w:r>
        <w:t xml:space="preserve"> en ondersteunende doeleinden binnen de scholengroep. Deze keuze is bewust en kadert binnen de bredere visie op veilige, verantwoorde en toekomstgerichte digitalisering.</w:t>
      </w:r>
    </w:p>
    <w:p w14:paraId="0DB5B3CC" w14:textId="77777777" w:rsidR="001F3B55" w:rsidRDefault="001F3B55" w:rsidP="001F3B55">
      <w:pPr>
        <w:jc w:val="both"/>
        <w:rPr>
          <w:szCs w:val="22"/>
        </w:rPr>
      </w:pPr>
    </w:p>
    <w:p w14:paraId="0EBF47AE" w14:textId="77777777" w:rsidR="001F3B55" w:rsidRPr="00F05F9C" w:rsidRDefault="001F3B55" w:rsidP="001F3B55">
      <w:pPr>
        <w:jc w:val="both"/>
        <w:rPr>
          <w:szCs w:val="22"/>
        </w:rPr>
      </w:pPr>
      <w:r w:rsidRPr="00F05F9C">
        <w:rPr>
          <w:szCs w:val="22"/>
        </w:rPr>
        <w:t>Microsoft Copilot is geïntegreerd in de bestaande Microsoft 365</w:t>
      </w:r>
      <w:r w:rsidRPr="00F05F9C">
        <w:rPr>
          <w:rFonts w:ascii="Cambria Math" w:hAnsi="Cambria Math" w:cs="Cambria Math"/>
          <w:szCs w:val="22"/>
        </w:rPr>
        <w:t>‑</w:t>
      </w:r>
      <w:r w:rsidRPr="00F05F9C">
        <w:rPr>
          <w:szCs w:val="22"/>
        </w:rPr>
        <w:t>omgeving en wordt gebruikt met het persoonlijke Sint</w:t>
      </w:r>
      <w:r w:rsidRPr="00F05F9C">
        <w:rPr>
          <w:rFonts w:ascii="Cambria Math" w:hAnsi="Cambria Math" w:cs="Cambria Math"/>
          <w:szCs w:val="22"/>
        </w:rPr>
        <w:t>‑</w:t>
      </w:r>
      <w:r w:rsidRPr="00F05F9C">
        <w:rPr>
          <w:szCs w:val="22"/>
        </w:rPr>
        <w:t>Rembert</w:t>
      </w:r>
      <w:r w:rsidRPr="00F05F9C">
        <w:rPr>
          <w:rFonts w:ascii="Cambria Math" w:hAnsi="Cambria Math" w:cs="Cambria Math"/>
          <w:szCs w:val="22"/>
        </w:rPr>
        <w:t>‑</w:t>
      </w:r>
      <w:r w:rsidRPr="00F05F9C">
        <w:rPr>
          <w:szCs w:val="22"/>
        </w:rPr>
        <w:t>account van het personeelslid. Hierdoor blijft het gebruik van generatieve AI volledig binnen de beveiligde schoolomgeving en onder het bestaande identiteits</w:t>
      </w:r>
      <w:r w:rsidRPr="00F05F9C">
        <w:rPr>
          <w:rFonts w:ascii="Cambria Math" w:hAnsi="Cambria Math" w:cs="Cambria Math"/>
          <w:szCs w:val="22"/>
        </w:rPr>
        <w:t>‑</w:t>
      </w:r>
      <w:r w:rsidRPr="00F05F9C">
        <w:rPr>
          <w:szCs w:val="22"/>
        </w:rPr>
        <w:t xml:space="preserve"> en toegangsbeheer van de scholengroep. Dit laat toe om technische, organisatorische en beleidsmatige beveiligingsmaatregelen consequent toe te passen.</w:t>
      </w:r>
    </w:p>
    <w:p w14:paraId="5B2DA0A2" w14:textId="77777777" w:rsidR="001F3B55" w:rsidRDefault="001F3B55" w:rsidP="001F3B55">
      <w:pPr>
        <w:jc w:val="both"/>
        <w:rPr>
          <w:szCs w:val="22"/>
        </w:rPr>
      </w:pPr>
    </w:p>
    <w:p w14:paraId="007854D0" w14:textId="77777777" w:rsidR="001F3B55" w:rsidRDefault="001F3B55" w:rsidP="001F3B55">
      <w:pPr>
        <w:jc w:val="both"/>
        <w:rPr>
          <w:szCs w:val="22"/>
        </w:rPr>
      </w:pPr>
      <w:r w:rsidRPr="00F05F9C">
        <w:rPr>
          <w:szCs w:val="22"/>
        </w:rPr>
        <w:t>Het gebruik van Copilot voldoet aan de geldende afspraken rond privacy, databescherming (AVG) en informatieveiligheid. Interacties met Microsoft Copilot worden binnen de onderwijs</w:t>
      </w:r>
      <w:r w:rsidRPr="00F05F9C">
        <w:rPr>
          <w:rFonts w:ascii="Cambria Math" w:hAnsi="Cambria Math" w:cs="Cambria Math"/>
          <w:szCs w:val="22"/>
        </w:rPr>
        <w:t>‑</w:t>
      </w:r>
      <w:r w:rsidRPr="00F05F9C">
        <w:rPr>
          <w:szCs w:val="22"/>
        </w:rPr>
        <w:t xml:space="preserve"> en zakelijke context van Microsoft 365 verwerkt. Ingevoerde gegevens, prompts en gegenereerde output worden niet gebruikt om de onderliggende AI</w:t>
      </w:r>
      <w:r w:rsidRPr="00F05F9C">
        <w:rPr>
          <w:rFonts w:ascii="Cambria Math" w:hAnsi="Cambria Math" w:cs="Cambria Math"/>
          <w:szCs w:val="22"/>
        </w:rPr>
        <w:t>‑</w:t>
      </w:r>
      <w:r w:rsidRPr="00F05F9C">
        <w:rPr>
          <w:szCs w:val="22"/>
        </w:rPr>
        <w:t>modellen te trainen, noch om deze verder te verbeteren buiten de omgeving van de scholengroep. Deze gegevens blijven afgeschermd van openbare en consumententoepassingen.</w:t>
      </w:r>
    </w:p>
    <w:p w14:paraId="235A6537" w14:textId="77777777" w:rsidR="001F3B55" w:rsidRPr="00F05F9C" w:rsidRDefault="001F3B55" w:rsidP="001F3B55">
      <w:pPr>
        <w:jc w:val="both"/>
        <w:rPr>
          <w:szCs w:val="22"/>
        </w:rPr>
      </w:pPr>
    </w:p>
    <w:p w14:paraId="5DE9A48E" w14:textId="77777777" w:rsidR="001F3B55" w:rsidRDefault="001F3B55" w:rsidP="001F3B55">
      <w:pPr>
        <w:jc w:val="both"/>
        <w:rPr>
          <w:szCs w:val="22"/>
        </w:rPr>
      </w:pPr>
      <w:r w:rsidRPr="00F05F9C">
        <w:rPr>
          <w:szCs w:val="22"/>
        </w:rPr>
        <w:t xml:space="preserve">Door te kiezen voor Microsoft Copilot </w:t>
      </w:r>
      <w:r>
        <w:rPr>
          <w:szCs w:val="22"/>
        </w:rPr>
        <w:t>vermijden we</w:t>
      </w:r>
      <w:r w:rsidRPr="00F05F9C">
        <w:rPr>
          <w:szCs w:val="22"/>
        </w:rPr>
        <w:t xml:space="preserve"> dat school</w:t>
      </w:r>
      <w:r w:rsidRPr="00F05F9C">
        <w:rPr>
          <w:rFonts w:ascii="Cambria Math" w:hAnsi="Cambria Math" w:cs="Cambria Math"/>
          <w:szCs w:val="22"/>
        </w:rPr>
        <w:t>‑</w:t>
      </w:r>
      <w:r w:rsidRPr="00F05F9C">
        <w:rPr>
          <w:szCs w:val="22"/>
        </w:rPr>
        <w:t xml:space="preserve"> of persoonsgegevens ongecontroleerd terechtkomen bij externe AI</w:t>
      </w:r>
      <w:r w:rsidRPr="00F05F9C">
        <w:rPr>
          <w:rFonts w:ascii="Cambria Math" w:hAnsi="Cambria Math" w:cs="Cambria Math"/>
          <w:szCs w:val="22"/>
        </w:rPr>
        <w:t>‑</w:t>
      </w:r>
      <w:r w:rsidRPr="00F05F9C">
        <w:rPr>
          <w:szCs w:val="22"/>
        </w:rPr>
        <w:t>platformen waarvan de dataverwerking, dataopslag of hergebruik voor modeltraining onduidelijk of onvoldoende transparant is. Het gebruik van alternatieve generatieve AI</w:t>
      </w:r>
      <w:r w:rsidRPr="00F05F9C">
        <w:rPr>
          <w:rFonts w:ascii="Cambria Math" w:hAnsi="Cambria Math" w:cs="Cambria Math"/>
          <w:szCs w:val="22"/>
        </w:rPr>
        <w:t>‑</w:t>
      </w:r>
      <w:r w:rsidRPr="00F05F9C">
        <w:rPr>
          <w:szCs w:val="22"/>
        </w:rPr>
        <w:t>tools met een gratis of publiek karakter wordt daarom niet actief ondersteund binnen de professionele context van de scholengroep.</w:t>
      </w:r>
    </w:p>
    <w:p w14:paraId="675ABC0E" w14:textId="77777777" w:rsidR="001F3B55" w:rsidRDefault="001F3B55" w:rsidP="001F3B55">
      <w:pPr>
        <w:jc w:val="both"/>
        <w:rPr>
          <w:szCs w:val="22"/>
        </w:rPr>
      </w:pPr>
    </w:p>
    <w:p w14:paraId="1EED4CCA" w14:textId="77777777" w:rsidR="001F3B55" w:rsidRPr="00095663" w:rsidRDefault="001F3B55" w:rsidP="001F3B55">
      <w:pPr>
        <w:jc w:val="both"/>
      </w:pPr>
      <w:r>
        <w:t>In onze scholengroep staan we het gebruik van de volgende AI-toepassingen toe. Maak je gebruik van een of meer van deze toepassingen? Houd je dan altijd aan de principes en schoolafspraken (zie hierboven).</w:t>
      </w:r>
    </w:p>
    <w:p w14:paraId="10A7A3D9" w14:textId="77777777" w:rsidR="001F3B55" w:rsidRPr="00095663" w:rsidRDefault="001F3B55" w:rsidP="001F3B55">
      <w:pPr>
        <w:numPr>
          <w:ilvl w:val="0"/>
          <w:numId w:val="8"/>
        </w:numPr>
        <w:jc w:val="both"/>
      </w:pPr>
      <w:r>
        <w:t>Bookwidgets AI</w:t>
      </w:r>
    </w:p>
    <w:p w14:paraId="0A4573BB" w14:textId="77777777" w:rsidR="001F3B55" w:rsidRPr="00095663" w:rsidRDefault="001F3B55" w:rsidP="001F3B55">
      <w:pPr>
        <w:numPr>
          <w:ilvl w:val="0"/>
          <w:numId w:val="8"/>
        </w:numPr>
        <w:jc w:val="both"/>
        <w:rPr>
          <w:szCs w:val="22"/>
        </w:rPr>
      </w:pPr>
      <w:r w:rsidRPr="00095663">
        <w:rPr>
          <w:szCs w:val="22"/>
        </w:rPr>
        <w:t>ChatGPT</w:t>
      </w:r>
    </w:p>
    <w:p w14:paraId="257593BE" w14:textId="77777777" w:rsidR="001F3B55" w:rsidRPr="00095663" w:rsidRDefault="001F3B55" w:rsidP="001F3B55">
      <w:pPr>
        <w:numPr>
          <w:ilvl w:val="0"/>
          <w:numId w:val="8"/>
        </w:numPr>
        <w:jc w:val="both"/>
        <w:rPr>
          <w:szCs w:val="22"/>
        </w:rPr>
      </w:pPr>
      <w:r w:rsidRPr="00095663">
        <w:rPr>
          <w:szCs w:val="22"/>
        </w:rPr>
        <w:t>Claude.ai</w:t>
      </w:r>
    </w:p>
    <w:p w14:paraId="2AB1AC74" w14:textId="77777777" w:rsidR="001F3B55" w:rsidRPr="00095663" w:rsidRDefault="001F3B55" w:rsidP="001F3B55">
      <w:pPr>
        <w:numPr>
          <w:ilvl w:val="0"/>
          <w:numId w:val="8"/>
        </w:numPr>
        <w:jc w:val="both"/>
      </w:pPr>
      <w:r>
        <w:t>Microsoft Copilot Chat</w:t>
      </w:r>
    </w:p>
    <w:p w14:paraId="7D319C1A" w14:textId="77777777" w:rsidR="001F3B55" w:rsidRPr="00073F79" w:rsidRDefault="001F3B55" w:rsidP="001F3B55">
      <w:pPr>
        <w:numPr>
          <w:ilvl w:val="0"/>
          <w:numId w:val="8"/>
        </w:numPr>
        <w:jc w:val="both"/>
        <w:rPr>
          <w:szCs w:val="22"/>
        </w:rPr>
      </w:pPr>
      <w:r>
        <w:rPr>
          <w:szCs w:val="22"/>
        </w:rPr>
        <w:t xml:space="preserve">Microsoft </w:t>
      </w:r>
      <w:r w:rsidRPr="00095663">
        <w:rPr>
          <w:szCs w:val="22"/>
        </w:rPr>
        <w:t>Copilot for M36</w:t>
      </w:r>
      <w:r>
        <w:rPr>
          <w:szCs w:val="22"/>
        </w:rPr>
        <w:t>5</w:t>
      </w:r>
    </w:p>
    <w:p w14:paraId="733E99F6" w14:textId="77777777" w:rsidR="001F3B55" w:rsidRDefault="001F3B55" w:rsidP="001F3B55">
      <w:pPr>
        <w:numPr>
          <w:ilvl w:val="0"/>
          <w:numId w:val="8"/>
        </w:numPr>
        <w:jc w:val="both"/>
        <w:rPr>
          <w:szCs w:val="22"/>
        </w:rPr>
      </w:pPr>
      <w:r w:rsidRPr="00095663">
        <w:rPr>
          <w:szCs w:val="22"/>
        </w:rPr>
        <w:t>Gamma.app</w:t>
      </w:r>
    </w:p>
    <w:p w14:paraId="43A570C5" w14:textId="77777777" w:rsidR="001F3B55" w:rsidRDefault="001F3B55" w:rsidP="001F3B55">
      <w:pPr>
        <w:numPr>
          <w:ilvl w:val="0"/>
          <w:numId w:val="8"/>
        </w:numPr>
        <w:jc w:val="both"/>
        <w:rPr>
          <w:szCs w:val="22"/>
        </w:rPr>
      </w:pPr>
      <w:r>
        <w:rPr>
          <w:szCs w:val="22"/>
        </w:rPr>
        <w:t>Google Gemini</w:t>
      </w:r>
    </w:p>
    <w:p w14:paraId="3CE41FE4" w14:textId="77777777" w:rsidR="001F3B55" w:rsidRPr="008240A0" w:rsidRDefault="001F3B55" w:rsidP="001F3B55">
      <w:pPr>
        <w:numPr>
          <w:ilvl w:val="0"/>
          <w:numId w:val="8"/>
        </w:numPr>
        <w:jc w:val="both"/>
      </w:pPr>
      <w:r>
        <w:t>NotebookLM</w:t>
      </w:r>
    </w:p>
    <w:p w14:paraId="16A83E01" w14:textId="77777777" w:rsidR="001F3B55" w:rsidRDefault="001F3B55" w:rsidP="001F3B55"/>
    <w:p w14:paraId="4F5F6D7A" w14:textId="77777777" w:rsidR="001F3B55" w:rsidRDefault="001F3B55" w:rsidP="001F3B55"/>
    <w:p w14:paraId="1AF7B53E" w14:textId="77777777" w:rsidR="001F3B55" w:rsidRDefault="001F3B55" w:rsidP="001F3B55">
      <w:pPr>
        <w:jc w:val="center"/>
      </w:pPr>
      <w:r>
        <w:rPr>
          <w:noProof/>
        </w:rPr>
        <w:drawing>
          <wp:inline distT="0" distB="0" distL="0" distR="0" wp14:anchorId="117A2B63" wp14:editId="16DF2406">
            <wp:extent cx="3376687" cy="3278745"/>
            <wp:effectExtent l="0" t="0" r="0" b="0"/>
            <wp:docPr id="731033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33423" name="Picture 731033423"/>
                    <pic:cNvPicPr/>
                  </pic:nvPicPr>
                  <pic:blipFill>
                    <a:blip r:embed="rId15">
                      <a:extLst>
                        <a:ext uri="{28A0092B-C50C-407E-A947-70E740481C1C}">
                          <a14:useLocalDpi xmlns:a14="http://schemas.microsoft.com/office/drawing/2010/main"/>
                        </a:ext>
                      </a:extLst>
                    </a:blip>
                    <a:stretch>
                      <a:fillRect/>
                    </a:stretch>
                  </pic:blipFill>
                  <pic:spPr>
                    <a:xfrm>
                      <a:off x="0" y="0"/>
                      <a:ext cx="3376687" cy="3278745"/>
                    </a:xfrm>
                    <a:prstGeom prst="rect">
                      <a:avLst/>
                    </a:prstGeom>
                  </pic:spPr>
                </pic:pic>
              </a:graphicData>
            </a:graphic>
          </wp:inline>
        </w:drawing>
      </w:r>
    </w:p>
    <w:p w14:paraId="2BF0CFC9" w14:textId="77777777" w:rsidR="001F3B55" w:rsidRPr="00095663" w:rsidRDefault="001F3B55" w:rsidP="001F3B55">
      <w:pPr>
        <w:pStyle w:val="Kop2"/>
      </w:pPr>
      <w:bookmarkStart w:id="12" w:name="_Toc232773901"/>
      <w:r w:rsidRPr="00095663">
        <w:t>Infrastructuur</w:t>
      </w:r>
      <w:bookmarkEnd w:id="12"/>
    </w:p>
    <w:p w14:paraId="506017B4" w14:textId="77777777" w:rsidR="001F3B55" w:rsidRPr="00095663" w:rsidRDefault="001F3B55" w:rsidP="001F3B55">
      <w:pPr>
        <w:jc w:val="both"/>
        <w:rPr>
          <w:szCs w:val="22"/>
        </w:rPr>
      </w:pPr>
      <w:r w:rsidRPr="00095663">
        <w:rPr>
          <w:szCs w:val="22"/>
        </w:rPr>
        <w:t>Een betrouwbare en veilige infrastructuur is essentieel voor het verantwoord gebruik van AI in het onderwijs. Waar mogelijk draaien AI-toepassingen lokaal of binnen een beveiligde onderwijsomgeving, zodat gevoelige gegevens niet onnodig worden gedeeld met externe partijen. Dit beperkt risico’s op datalekken en ongewenste toegang tot persoonsgegevens. Daarnaast zorgen duidelijke afspraken met leveranciers en regelmatig onderhoud van systemen voor een stabiele en veilige inzet van AI.</w:t>
      </w:r>
    </w:p>
    <w:p w14:paraId="100F499C" w14:textId="331BEB6D" w:rsidR="00095663" w:rsidRPr="00095663" w:rsidRDefault="00095663" w:rsidP="00095663">
      <w:pPr>
        <w:pStyle w:val="Kop1"/>
      </w:pPr>
      <w:bookmarkStart w:id="13" w:name="_Toc232773902"/>
      <w:r w:rsidRPr="00095663">
        <w:t>Privacy, veiligheid en wetgeving</w:t>
      </w:r>
      <w:bookmarkEnd w:id="13"/>
    </w:p>
    <w:p w14:paraId="35879999" w14:textId="77777777" w:rsidR="00095663" w:rsidRPr="00095663" w:rsidRDefault="00095663" w:rsidP="00095663">
      <w:pPr>
        <w:jc w:val="both"/>
        <w:rPr>
          <w:szCs w:val="22"/>
        </w:rPr>
      </w:pPr>
      <w:r w:rsidRPr="00095663">
        <w:rPr>
          <w:szCs w:val="22"/>
        </w:rPr>
        <w:t>Het gebruik van AI moet altijd in overeenstemming zijn met de geldende wet- en regelgeving, in het bijzonder de AVG, de regels rond informatieveiligheid en de toepasselijke Europese regelgeving rond AI. Persoonsgegevens van leerlingen, ouders en medewerkers worden maximaal beschermd.</w:t>
      </w:r>
    </w:p>
    <w:p w14:paraId="2E1C57B4" w14:textId="77777777" w:rsidR="00095663" w:rsidRPr="00095663" w:rsidRDefault="00095663" w:rsidP="00095663">
      <w:pPr>
        <w:jc w:val="both"/>
        <w:rPr>
          <w:szCs w:val="22"/>
        </w:rPr>
      </w:pPr>
      <w:r w:rsidRPr="00095663">
        <w:rPr>
          <w:szCs w:val="22"/>
        </w:rPr>
        <w:t>Dit houdt onder andere in dat:</w:t>
      </w:r>
    </w:p>
    <w:p w14:paraId="105D550F" w14:textId="77777777" w:rsidR="00095663" w:rsidRPr="00095663" w:rsidRDefault="00095663">
      <w:pPr>
        <w:numPr>
          <w:ilvl w:val="0"/>
          <w:numId w:val="4"/>
        </w:numPr>
        <w:jc w:val="both"/>
        <w:rPr>
          <w:szCs w:val="22"/>
        </w:rPr>
      </w:pPr>
      <w:r w:rsidRPr="00095663">
        <w:rPr>
          <w:szCs w:val="22"/>
        </w:rPr>
        <w:t>alleen goedgekeurde en veilige toepassingen worden gebruikt</w:t>
      </w:r>
    </w:p>
    <w:p w14:paraId="6794CA8F" w14:textId="77777777" w:rsidR="00095663" w:rsidRPr="00095663" w:rsidRDefault="00095663">
      <w:pPr>
        <w:numPr>
          <w:ilvl w:val="0"/>
          <w:numId w:val="4"/>
        </w:numPr>
        <w:jc w:val="both"/>
        <w:rPr>
          <w:szCs w:val="22"/>
        </w:rPr>
      </w:pPr>
      <w:r w:rsidRPr="00095663">
        <w:rPr>
          <w:szCs w:val="22"/>
        </w:rPr>
        <w:t>persoonsgegevens niet zomaar worden ingevoerd in publieke of onbeheerde AI-systemen</w:t>
      </w:r>
    </w:p>
    <w:p w14:paraId="522BACEF" w14:textId="77777777" w:rsidR="00095663" w:rsidRPr="00095663" w:rsidRDefault="00095663">
      <w:pPr>
        <w:numPr>
          <w:ilvl w:val="0"/>
          <w:numId w:val="4"/>
        </w:numPr>
        <w:jc w:val="both"/>
        <w:rPr>
          <w:szCs w:val="22"/>
        </w:rPr>
      </w:pPr>
      <w:r w:rsidRPr="00095663">
        <w:rPr>
          <w:szCs w:val="22"/>
        </w:rPr>
        <w:t>vertrouwelijke informatie zorgvuldig wordt afgeschermd</w:t>
      </w:r>
    </w:p>
    <w:p w14:paraId="7096369F" w14:textId="77777777" w:rsidR="00095663" w:rsidRPr="00095663" w:rsidRDefault="00095663">
      <w:pPr>
        <w:numPr>
          <w:ilvl w:val="0"/>
          <w:numId w:val="4"/>
        </w:numPr>
        <w:jc w:val="both"/>
        <w:rPr>
          <w:szCs w:val="22"/>
        </w:rPr>
      </w:pPr>
      <w:r w:rsidRPr="00095663">
        <w:rPr>
          <w:szCs w:val="22"/>
        </w:rPr>
        <w:t>er aandacht is voor dataopslag, toegangsbeheer en verwerkingsvoorwaarden</w:t>
      </w:r>
    </w:p>
    <w:p w14:paraId="4DBA5DE2" w14:textId="77777777" w:rsidR="00095663" w:rsidRPr="00095663" w:rsidRDefault="00095663">
      <w:pPr>
        <w:numPr>
          <w:ilvl w:val="0"/>
          <w:numId w:val="4"/>
        </w:numPr>
        <w:jc w:val="both"/>
        <w:rPr>
          <w:szCs w:val="22"/>
        </w:rPr>
      </w:pPr>
      <w:r w:rsidRPr="00095663">
        <w:rPr>
          <w:szCs w:val="22"/>
        </w:rPr>
        <w:t>gebruikers weten welke gegevens wel en niet gedeeld mogen worden</w:t>
      </w:r>
    </w:p>
    <w:p w14:paraId="72D85967" w14:textId="70EABE66" w:rsidR="00D22CA2" w:rsidRDefault="00095663" w:rsidP="00817449">
      <w:pPr>
        <w:jc w:val="both"/>
        <w:rPr>
          <w:szCs w:val="22"/>
        </w:rPr>
      </w:pPr>
      <w:r w:rsidRPr="00095663">
        <w:rPr>
          <w:szCs w:val="22"/>
        </w:rPr>
        <w:t>Veiligheid gaat ook breder dan privacy alleen. AI-toepassingen moeten betrouwbaar zijn, geen onaanvaardbare risico’s creëren en passend zijn binnen het informatiebeveiligingsbeleid van de scholengroep.</w:t>
      </w:r>
    </w:p>
    <w:p w14:paraId="25359D68" w14:textId="77777777" w:rsidR="00817449" w:rsidRDefault="00817449" w:rsidP="00817449">
      <w:pPr>
        <w:jc w:val="both"/>
        <w:rPr>
          <w:szCs w:val="22"/>
        </w:rPr>
      </w:pPr>
      <w:r w:rsidRPr="00817449">
        <w:rPr>
          <w:szCs w:val="22"/>
        </w:rPr>
        <w:t>Content die publiek gedeeld wordt op sociale media (zoals Facebook en Instagram) kan door platformen gebruikt worden als trainingsdata voor AI-modellen. Dit geldt voor foto’s, video’s en berichten die zichtbaar zijn voor een breed publiek.</w:t>
      </w:r>
    </w:p>
    <w:p w14:paraId="76774B9E" w14:textId="2ACA12E9" w:rsidR="00817449" w:rsidRPr="00817449" w:rsidRDefault="00817449" w:rsidP="00817449">
      <w:pPr>
        <w:jc w:val="both"/>
        <w:rPr>
          <w:szCs w:val="22"/>
        </w:rPr>
      </w:pPr>
      <w:r w:rsidRPr="00817449">
        <w:rPr>
          <w:szCs w:val="22"/>
        </w:rPr>
        <w:t xml:space="preserve">Binnen de Europese Unie hebben gebruikers het recht om hiertegen bezwaar te maken via hun accountinstellingen. </w:t>
      </w:r>
      <w:r w:rsidR="00C64A33">
        <w:rPr>
          <w:szCs w:val="22"/>
        </w:rPr>
        <w:t xml:space="preserve">Binnen de scholengroep controleren we </w:t>
      </w:r>
      <w:r w:rsidRPr="00817449">
        <w:rPr>
          <w:szCs w:val="22"/>
        </w:rPr>
        <w:t xml:space="preserve">deze instellingen </w:t>
      </w:r>
      <w:r w:rsidR="00C64A33">
        <w:rPr>
          <w:szCs w:val="22"/>
        </w:rPr>
        <w:t xml:space="preserve">heel </w:t>
      </w:r>
      <w:r w:rsidRPr="00817449">
        <w:rPr>
          <w:szCs w:val="22"/>
        </w:rPr>
        <w:t>bewust. Privéberichten en gegevens van minderjarigen worden volgens de richtlijnen van deze platformen uitgesloten, maar dit neemt de nood aan voorzichtigheid niet weg.</w:t>
      </w:r>
    </w:p>
    <w:p w14:paraId="00D1E0FB" w14:textId="77777777" w:rsidR="00095663" w:rsidRPr="00095663" w:rsidRDefault="00095663" w:rsidP="00095663">
      <w:pPr>
        <w:pStyle w:val="Kop1"/>
      </w:pPr>
      <w:bookmarkStart w:id="14" w:name="_Toc232773903"/>
      <w:r w:rsidRPr="00095663">
        <w:t>Kritisch denken als leerdoel</w:t>
      </w:r>
      <w:bookmarkEnd w:id="14"/>
    </w:p>
    <w:p w14:paraId="0EB0AAAB" w14:textId="66BE5923" w:rsidR="00095663" w:rsidRPr="00095663" w:rsidRDefault="00095663" w:rsidP="00D22CA2">
      <w:pPr>
        <w:jc w:val="both"/>
        <w:rPr>
          <w:szCs w:val="22"/>
        </w:rPr>
      </w:pPr>
      <w:r w:rsidRPr="00095663">
        <w:rPr>
          <w:szCs w:val="22"/>
        </w:rPr>
        <w:t>De scholengroep ziet kritisch omgaan met AI als een belangrijke toekomstgerichte vaardigheid. Leerlingen</w:t>
      </w:r>
      <w:r w:rsidR="00065A14">
        <w:rPr>
          <w:szCs w:val="22"/>
        </w:rPr>
        <w:t xml:space="preserve"> en personeelsleden</w:t>
      </w:r>
      <w:r w:rsidRPr="00095663">
        <w:rPr>
          <w:szCs w:val="22"/>
        </w:rPr>
        <w:t xml:space="preserve"> leren AI daarom niet alleen gebruiken, maar ook bevragen, controleren, nuanceren en begrenzen.</w:t>
      </w:r>
    </w:p>
    <w:p w14:paraId="2A901F6A" w14:textId="77777777" w:rsidR="00095663" w:rsidRPr="00095663" w:rsidRDefault="00095663" w:rsidP="00D22CA2">
      <w:pPr>
        <w:jc w:val="both"/>
      </w:pPr>
      <w:r>
        <w:t>Dat betekent dat onderwijs rond AI aandacht besteedt aan:</w:t>
      </w:r>
    </w:p>
    <w:p w14:paraId="720F3FE4" w14:textId="3EF4B58D" w:rsidR="00B60118" w:rsidRPr="004E2375" w:rsidRDefault="00020B16" w:rsidP="004E2375">
      <w:pPr>
        <w:numPr>
          <w:ilvl w:val="0"/>
          <w:numId w:val="5"/>
        </w:numPr>
        <w:jc w:val="both"/>
        <w:rPr>
          <w:szCs w:val="22"/>
        </w:rPr>
      </w:pPr>
      <w:r>
        <w:t xml:space="preserve">Het </w:t>
      </w:r>
      <w:r w:rsidR="00B60118" w:rsidRPr="001D3A95">
        <w:t>begrijpen wat AI is en hoe het werkt, inclusief de basisprincipes, mogelijkheden en beperkingen</w:t>
      </w:r>
      <w:r w:rsidR="004E2375">
        <w:t xml:space="preserve">, </w:t>
      </w:r>
      <w:r w:rsidR="004E2375" w:rsidRPr="00095663">
        <w:rPr>
          <w:szCs w:val="22"/>
        </w:rPr>
        <w:t>vooroordelen en vertekeningen in AI-systemen</w:t>
      </w:r>
    </w:p>
    <w:p w14:paraId="3EA32E30" w14:textId="6A08E392" w:rsidR="00CA213B" w:rsidRPr="000249A2" w:rsidRDefault="00CA213B">
      <w:pPr>
        <w:numPr>
          <w:ilvl w:val="0"/>
          <w:numId w:val="5"/>
        </w:numPr>
        <w:jc w:val="both"/>
        <w:rPr>
          <w:szCs w:val="22"/>
        </w:rPr>
      </w:pPr>
      <w:r w:rsidRPr="00CA213B">
        <w:t>het herkennen van fouten, verzinsels en zogenaamde “hallucinaties” (AI-antwoorden die overtuigend lijken maar feitelijk onjuist of verzonnen zijn)</w:t>
      </w:r>
      <w:r>
        <w:t>.</w:t>
      </w:r>
    </w:p>
    <w:p w14:paraId="0F735710" w14:textId="77777777" w:rsidR="000249A2" w:rsidRPr="00095663" w:rsidRDefault="000249A2" w:rsidP="000249A2">
      <w:pPr>
        <w:numPr>
          <w:ilvl w:val="0"/>
          <w:numId w:val="5"/>
        </w:numPr>
        <w:jc w:val="both"/>
        <w:rPr>
          <w:szCs w:val="22"/>
        </w:rPr>
      </w:pPr>
      <w:r w:rsidRPr="00095663">
        <w:rPr>
          <w:szCs w:val="22"/>
        </w:rPr>
        <w:t>het onderscheiden van hulp, invloed en afhankelijkheid</w:t>
      </w:r>
    </w:p>
    <w:p w14:paraId="56DFBACF" w14:textId="77777777" w:rsidR="000249A2" w:rsidRPr="00095663" w:rsidRDefault="000249A2" w:rsidP="000249A2">
      <w:pPr>
        <w:numPr>
          <w:ilvl w:val="0"/>
          <w:numId w:val="5"/>
        </w:numPr>
        <w:jc w:val="both"/>
      </w:pPr>
      <w:r>
        <w:t>het formuleren van een eigen standpunt, ook wanneer AI een antwoord aanreikt</w:t>
      </w:r>
    </w:p>
    <w:p w14:paraId="43B6F0B7" w14:textId="55ABE3E5" w:rsidR="00B45837" w:rsidRPr="001D3A95" w:rsidRDefault="00B45837" w:rsidP="00B45837">
      <w:pPr>
        <w:numPr>
          <w:ilvl w:val="0"/>
          <w:numId w:val="5"/>
        </w:numPr>
        <w:jc w:val="both"/>
      </w:pPr>
      <w:r w:rsidRPr="001D3A95">
        <w:t>AI</w:t>
      </w:r>
      <w:r w:rsidRPr="001D3A95">
        <w:noBreakHyphen/>
        <w:t>output kritisch evalueren, met aandacht voor correctheid, bias, betrouwbaarheid en pedagogische geschiktheid</w:t>
      </w:r>
    </w:p>
    <w:p w14:paraId="5C3D65D5" w14:textId="77777777" w:rsidR="00B45837" w:rsidRPr="001D3A95" w:rsidRDefault="00B45837" w:rsidP="00B45837">
      <w:pPr>
        <w:numPr>
          <w:ilvl w:val="0"/>
          <w:numId w:val="5"/>
        </w:numPr>
        <w:jc w:val="both"/>
      </w:pPr>
      <w:r w:rsidRPr="001D3A95">
        <w:t>zich bewust zijn van ethische, juridische en privacy</w:t>
      </w:r>
      <w:r w:rsidRPr="001D3A95">
        <w:noBreakHyphen/>
        <w:t>aspecten, en handelen conform de geldende afspraken en regelgeving</w:t>
      </w:r>
    </w:p>
    <w:p w14:paraId="17A6AD34" w14:textId="37B850AB" w:rsidR="46E02A7F" w:rsidRDefault="46E02A7F" w:rsidP="6E4860BF">
      <w:pPr>
        <w:numPr>
          <w:ilvl w:val="0"/>
          <w:numId w:val="5"/>
        </w:numPr>
        <w:jc w:val="both"/>
      </w:pPr>
      <w:r>
        <w:t>het bewust omgaan met de ecologische impact van AI, door AI enkel in te zetten wanneer het een duidelijke meerwaarde biedt ten opzichte van eenvoudigere alternatieven zoals eigen denkwerk, bestaande bronnen of een gerichte zoekopdracht</w:t>
      </w:r>
    </w:p>
    <w:p w14:paraId="2BB55A50" w14:textId="5E1EFBDD" w:rsidR="00095663" w:rsidRPr="00095663" w:rsidRDefault="00095663" w:rsidP="00095663">
      <w:pPr>
        <w:jc w:val="both"/>
        <w:rPr>
          <w:color w:val="FF0000"/>
          <w:sz w:val="24"/>
        </w:rPr>
      </w:pPr>
      <w:r w:rsidRPr="00095663">
        <w:rPr>
          <w:szCs w:val="22"/>
        </w:rPr>
        <w:t>AI-geletterdheid is dus niet enkel technisch, maar ook kritisch, ethisch en maatschappelijk. Leerlingen moeten leren dat een vlot of overtuigend antwoord niet automatisch een juist, eerlijk of passend antwoord is.</w:t>
      </w:r>
    </w:p>
    <w:p w14:paraId="46363050" w14:textId="69B376E0" w:rsidR="003356A2" w:rsidRDefault="003356A2" w:rsidP="00095663">
      <w:pPr>
        <w:pStyle w:val="Kop1"/>
      </w:pPr>
      <w:bookmarkStart w:id="15" w:name="_Toc232773904"/>
      <w:r>
        <w:t>Bescherming tegen AI</w:t>
      </w:r>
      <w:r w:rsidR="008011A7">
        <w:t>-manipulatie en deepfakes</w:t>
      </w:r>
      <w:bookmarkEnd w:id="15"/>
    </w:p>
    <w:p w14:paraId="752FC4F8" w14:textId="4B2681BC" w:rsidR="008011A7" w:rsidRPr="00095663" w:rsidRDefault="008011A7" w:rsidP="008011A7">
      <w:pPr>
        <w:jc w:val="both"/>
        <w:rPr>
          <w:color w:val="FF0000"/>
          <w:sz w:val="24"/>
        </w:rPr>
      </w:pPr>
      <w:r>
        <w:t xml:space="preserve">Elk gebruik van artificiële intelligentie met als doel beelden, stemmen of uitspraken van </w:t>
      </w:r>
      <w:r w:rsidR="00910A6D">
        <w:t xml:space="preserve">personeelsleden of </w:t>
      </w:r>
      <w:r>
        <w:t xml:space="preserve">leerlingen te manipuleren om hen te kwetsen, te misleiden, onder druk te zetten, belachelijk te maken of schade toe te brengen, is onaanvaardbaar. </w:t>
      </w:r>
      <w:commentRangeStart w:id="16"/>
      <w:commentRangeStart w:id="17"/>
      <w:r>
        <w:t>Scholen beschikken in dat geval over duidelijke procedures en passende sancties.</w:t>
      </w:r>
      <w:commentRangeEnd w:id="16"/>
      <w:r w:rsidRPr="00095663">
        <w:rPr>
          <w:rStyle w:val="Verwijzingopmerking"/>
          <w:color w:val="FF0000"/>
          <w:sz w:val="24"/>
          <w:szCs w:val="24"/>
        </w:rPr>
        <w:commentReference w:id="16"/>
      </w:r>
      <w:commentRangeEnd w:id="17"/>
      <w:r w:rsidR="4A594ED5" w:rsidRPr="00095663">
        <w:rPr>
          <w:rStyle w:val="Verwijzingopmerking"/>
          <w:color w:val="FF0000"/>
          <w:sz w:val="24"/>
          <w:szCs w:val="24"/>
        </w:rPr>
        <w:commentReference w:id="17"/>
      </w:r>
    </w:p>
    <w:p w14:paraId="40541829" w14:textId="77777777" w:rsidR="008011A7" w:rsidRPr="008011A7" w:rsidRDefault="008011A7" w:rsidP="008011A7"/>
    <w:p w14:paraId="675684B4" w14:textId="4D4409BB" w:rsidR="00095663" w:rsidRPr="00095663" w:rsidRDefault="00095663" w:rsidP="00095663">
      <w:pPr>
        <w:pStyle w:val="Kop1"/>
      </w:pPr>
      <w:bookmarkStart w:id="18" w:name="_Toc232773905"/>
      <w:r w:rsidRPr="00095663">
        <w:t>Wat betekent dit voor de leerlingen?</w:t>
      </w:r>
      <w:bookmarkEnd w:id="18"/>
    </w:p>
    <w:p w14:paraId="7D2DDED4" w14:textId="77777777" w:rsidR="00095663" w:rsidRPr="00095663" w:rsidRDefault="00095663" w:rsidP="00095663">
      <w:pPr>
        <w:pStyle w:val="Kop2"/>
      </w:pPr>
      <w:bookmarkStart w:id="19" w:name="_Toc232773906"/>
      <w:r w:rsidRPr="00095663">
        <w:t>Algemene principes (voor alle leeftijden)</w:t>
      </w:r>
      <w:bookmarkEnd w:id="19"/>
    </w:p>
    <w:p w14:paraId="6785D4D4" w14:textId="68F21901" w:rsidR="00095663" w:rsidRPr="00095663" w:rsidRDefault="00095663" w:rsidP="00095663">
      <w:pPr>
        <w:jc w:val="both"/>
        <w:rPr>
          <w:szCs w:val="22"/>
        </w:rPr>
      </w:pPr>
      <w:r w:rsidRPr="00095663">
        <w:rPr>
          <w:szCs w:val="22"/>
        </w:rPr>
        <w:t>Voor leerlingen geldt dat zij altijd zelf verantwoordelijk blijven voor het werk dat zij indienen. Wanneer AI wordt gebruikt, gebeurt dat op een transparante manier waar dat relevant is. AI fungeert daarbij uitsluitend als ondersteunend hulpmiddel en vervangt nooit het eigen denk</w:t>
      </w:r>
      <w:r w:rsidRPr="00095663">
        <w:rPr>
          <w:szCs w:val="22"/>
        </w:rPr>
        <w:noBreakHyphen/>
        <w:t xml:space="preserve"> en leerproces. Bij twijfel of onzekerheid over het gebruik van AI wordt dit steeds besproken met de leerkracht.</w:t>
      </w:r>
    </w:p>
    <w:p w14:paraId="1442C77F" w14:textId="77777777" w:rsidR="00095663" w:rsidRPr="00095663" w:rsidRDefault="7A5E83E4" w:rsidP="00095663">
      <w:pPr>
        <w:pStyle w:val="Kop2"/>
      </w:pPr>
      <w:bookmarkStart w:id="20" w:name="_Toc232773907"/>
      <w:r>
        <w:t>Leeftijdsgebonden uitwerking</w:t>
      </w:r>
      <w:bookmarkEnd w:id="20"/>
    </w:p>
    <w:p w14:paraId="60EC1DFD" w14:textId="04AB3ADA" w:rsidR="00095663" w:rsidRPr="00095663" w:rsidRDefault="00095663" w:rsidP="00095663">
      <w:pPr>
        <w:pStyle w:val="Kop3"/>
      </w:pPr>
      <w:bookmarkStart w:id="21" w:name="_Toc232773908"/>
      <w:r w:rsidRPr="00095663">
        <w:t>2,5 tot 6 jaar</w:t>
      </w:r>
      <w:r w:rsidR="00B27B1C">
        <w:t xml:space="preserve"> (kleuteronderwijs)</w:t>
      </w:r>
      <w:bookmarkEnd w:id="21"/>
    </w:p>
    <w:p w14:paraId="5D475E5B" w14:textId="77777777" w:rsidR="00095663" w:rsidRPr="00095663" w:rsidRDefault="00095663" w:rsidP="00095663">
      <w:pPr>
        <w:jc w:val="both"/>
        <w:rPr>
          <w:szCs w:val="22"/>
        </w:rPr>
      </w:pPr>
      <w:r w:rsidRPr="00095663">
        <w:rPr>
          <w:szCs w:val="22"/>
        </w:rPr>
        <w:t>In het kleuteronderwijs is er geen sprake van zelfstandig AI</w:t>
      </w:r>
      <w:r w:rsidRPr="00095663">
        <w:rPr>
          <w:szCs w:val="22"/>
        </w:rPr>
        <w:noBreakHyphen/>
        <w:t>gebruik door leerlingen. Eventueel kan AI indirect worden ingezet door de leerkracht, bijvoorbeeld ter ondersteuning bij verhalen of beeldmateriaal. De focus blijft daarbij expliciet liggen op taalontwikkeling, verwondering, fantasie en niet op technologie op zich.</w:t>
      </w:r>
    </w:p>
    <w:p w14:paraId="745CC3ED" w14:textId="4005D746" w:rsidR="00095663" w:rsidRPr="00095663" w:rsidRDefault="00095663" w:rsidP="00095663">
      <w:pPr>
        <w:pStyle w:val="Kop3"/>
        <w:ind w:left="851" w:hanging="851"/>
      </w:pPr>
      <w:bookmarkStart w:id="22" w:name="_Toc232773909"/>
      <w:r>
        <w:t>6 tot 13 jaar</w:t>
      </w:r>
      <w:r w:rsidR="56446044">
        <w:t xml:space="preserve"> </w:t>
      </w:r>
      <w:r w:rsidR="000352D8">
        <w:t>(</w:t>
      </w:r>
      <w:r w:rsidR="56446044">
        <w:t>lager onderwijs</w:t>
      </w:r>
      <w:r w:rsidR="000352D8">
        <w:t>)</w:t>
      </w:r>
      <w:bookmarkEnd w:id="22"/>
    </w:p>
    <w:p w14:paraId="0510EB3E" w14:textId="37860701" w:rsidR="00095663" w:rsidRPr="00095663" w:rsidRDefault="00095663" w:rsidP="00095663">
      <w:pPr>
        <w:jc w:val="both"/>
        <w:rPr>
          <w:szCs w:val="22"/>
        </w:rPr>
      </w:pPr>
      <w:r w:rsidRPr="00095663">
        <w:rPr>
          <w:szCs w:val="22"/>
        </w:rPr>
        <w:t>In het lager onderwijs kan AI enkel worden ingezet onder begeleiding van de leerkracht. Leerlingen maken op een verkennende manier kennis met wat AI is en wat het niet is. De nadruk ligt op het onderscheiden van feiten en fictie, het stimuleren van eigen denkprocessen en creativiteit. Het gebruik van AI is niet toegestaan tijdens evaluaties.</w:t>
      </w:r>
    </w:p>
    <w:p w14:paraId="751D4DA3" w14:textId="19A5EF84" w:rsidR="00095663" w:rsidRPr="00095663" w:rsidRDefault="00095663" w:rsidP="00095663">
      <w:pPr>
        <w:pStyle w:val="Kop3"/>
        <w:ind w:left="851" w:hanging="851"/>
      </w:pPr>
      <w:bookmarkStart w:id="23" w:name="_Toc232773910"/>
      <w:r>
        <w:t>13 tot 1</w:t>
      </w:r>
      <w:r w:rsidR="003017B4">
        <w:t>8</w:t>
      </w:r>
      <w:r>
        <w:t xml:space="preserve"> jaar</w:t>
      </w:r>
      <w:r w:rsidR="003017B4">
        <w:t xml:space="preserve"> (</w:t>
      </w:r>
      <w:r w:rsidR="20205DD4">
        <w:t>secundair onderwijs</w:t>
      </w:r>
      <w:r w:rsidR="003017B4">
        <w:t>)</w:t>
      </w:r>
      <w:bookmarkEnd w:id="23"/>
    </w:p>
    <w:p w14:paraId="4D323D52" w14:textId="2157B941" w:rsidR="00095663" w:rsidRDefault="00095663" w:rsidP="00095663">
      <w:pPr>
        <w:jc w:val="both"/>
      </w:pPr>
      <w:r>
        <w:t xml:space="preserve">Leerlingen maken </w:t>
      </w:r>
      <w:r w:rsidR="00EB6372">
        <w:t xml:space="preserve">bij de start van het secundair onderwijs </w:t>
      </w:r>
      <w:r>
        <w:t>voor het eerst gebruik van AI via begeleide toepassingen. Ze leren kritisch reflecteren op de betrouwbaarheid van AI</w:t>
      </w:r>
      <w:r>
        <w:noBreakHyphen/>
        <w:t xml:space="preserve">output en krijgen inzicht in mogelijke bias. </w:t>
      </w:r>
      <w:r w:rsidR="00AB57A5">
        <w:t>In een volgende fase</w:t>
      </w:r>
      <w:r w:rsidR="7A5E83E4">
        <w:t xml:space="preserve"> kan zowel als leerobject als ondersteunend hulpmiddel worden ingezet. Leerlingen gebruiken AI op een kritische en verantwoorde manier, met aandacht voor correct brongebruik en duidelijke verantwoording. Per vak of opdracht worden expliciete afspraken gemaakt. </w:t>
      </w:r>
      <w:r w:rsidR="463D5ADA">
        <w:t>Gebruik</w:t>
      </w:r>
      <w:r w:rsidR="7A5E83E4">
        <w:t xml:space="preserve"> van AI </w:t>
      </w:r>
      <w:r w:rsidR="463D5ADA">
        <w:t xml:space="preserve">buiten de gemaakte afspraken </w:t>
      </w:r>
      <w:r w:rsidR="7A5E83E4">
        <w:t xml:space="preserve">wordt </w:t>
      </w:r>
      <w:r w:rsidR="463D5ADA">
        <w:t>behandeld volgens de geldende regels rond evaluatie, eerlijk werken en verantwoordelijkheid voor het eigen leerproces.</w:t>
      </w:r>
      <w:r w:rsidR="5057DACB">
        <w:t xml:space="preserve"> Wanneer AI wordt toegestaan binnen een opdracht, moet de leerling steeds kunnen uitleggen hoe AI werd gebruikt en welke eigen inbreng geleverd werd. Begrip en eigenaarschap van het leerproces staan centraal.</w:t>
      </w:r>
    </w:p>
    <w:p w14:paraId="68817227" w14:textId="77777777" w:rsidR="00095663" w:rsidRPr="00095663" w:rsidRDefault="00095663" w:rsidP="00095663">
      <w:pPr>
        <w:pStyle w:val="Kop1"/>
      </w:pPr>
      <w:bookmarkStart w:id="24" w:name="_Toc232773911"/>
      <w:r w:rsidRPr="00095663">
        <w:t>Wat betekent dit voor de personeelsleden?</w:t>
      </w:r>
      <w:bookmarkEnd w:id="24"/>
    </w:p>
    <w:p w14:paraId="490527EC" w14:textId="77777777" w:rsidR="00095663" w:rsidRPr="00095663" w:rsidRDefault="00095663" w:rsidP="00095663">
      <w:pPr>
        <w:pStyle w:val="Kop2"/>
      </w:pPr>
      <w:bookmarkStart w:id="25" w:name="_Toc232773912"/>
      <w:r w:rsidRPr="00095663">
        <w:t>AI als professioneel hulpmiddel</w:t>
      </w:r>
      <w:bookmarkEnd w:id="25"/>
    </w:p>
    <w:p w14:paraId="65D955D5" w14:textId="77777777" w:rsidR="00095663" w:rsidRPr="00095663" w:rsidRDefault="00095663" w:rsidP="00095663">
      <w:pPr>
        <w:jc w:val="both"/>
        <w:rPr>
          <w:szCs w:val="22"/>
        </w:rPr>
      </w:pPr>
      <w:r w:rsidRPr="00095663">
        <w:rPr>
          <w:szCs w:val="22"/>
        </w:rPr>
        <w:t>Personeelsleden kunnen AI inzetten ter ondersteuning van hun professionele werking, onder meer voor de voorbereiding van lessen en het differentiëren van leeractiviteiten. Daarnaast kan AI gebruikt worden voor taalondersteuning, zoals het herschrijven of verfijnen van eigen teksten en als inspiratiebron bij het verkennen van nieuwe leerinhouden. Het personeelslid blijft steeds eindverantwoordelijk voor de inhoud. AI</w:t>
      </w:r>
      <w:r w:rsidRPr="00095663">
        <w:rPr>
          <w:szCs w:val="22"/>
        </w:rPr>
        <w:noBreakHyphen/>
        <w:t>gegenereerde output wordt kritisch geëvalueerd en gecontroleerd. Het invoeren van persoonsgegevens of vertrouwelijke informatie is niet toegestaan. Schooldocumenten mogen enkel geüpload worden naar AI-tools die aan alle drie deze voorwaarden voldoen:</w:t>
      </w:r>
    </w:p>
    <w:p w14:paraId="6F59CBED" w14:textId="3A667969" w:rsidR="005B4E97" w:rsidRPr="005B4E97" w:rsidRDefault="005B4E97">
      <w:pPr>
        <w:numPr>
          <w:ilvl w:val="0"/>
          <w:numId w:val="6"/>
        </w:numPr>
        <w:jc w:val="both"/>
        <w:rPr>
          <w:szCs w:val="22"/>
        </w:rPr>
      </w:pPr>
      <w:r w:rsidRPr="005B4E97">
        <w:t>De tool gebruikt ingevoerde gegevens niet voor modeltraining, tenzij dit expliciet deel uitmaakt van een pedagogische toepassing binnen een gecontroleerde en begeleide leercontext, waarbij geen persoonsgegevens of vertrouwelijke informatie worden gebruikt.</w:t>
      </w:r>
      <w:r w:rsidR="009D3A9F">
        <w:t xml:space="preserve"> Een voorbeeld hiervan is </w:t>
      </w:r>
      <w:hyperlink r:id="rId16" w:history="1">
        <w:r w:rsidR="009D3A9F" w:rsidRPr="009D3A9F">
          <w:rPr>
            <w:rStyle w:val="Hyperlink"/>
          </w:rPr>
          <w:t>Teachable Machine</w:t>
        </w:r>
      </w:hyperlink>
      <w:r w:rsidR="000D7C13">
        <w:t>.</w:t>
      </w:r>
    </w:p>
    <w:p w14:paraId="7B3427E0" w14:textId="123AA85E" w:rsidR="00095663" w:rsidRPr="00095663" w:rsidRDefault="00095663">
      <w:pPr>
        <w:numPr>
          <w:ilvl w:val="0"/>
          <w:numId w:val="6"/>
        </w:numPr>
        <w:jc w:val="both"/>
        <w:rPr>
          <w:szCs w:val="22"/>
        </w:rPr>
      </w:pPr>
      <w:r w:rsidRPr="00095663">
        <w:rPr>
          <w:szCs w:val="22"/>
        </w:rPr>
        <w:t>Gegevens worden niet opgeslagen op servers buiten de Europese Unie.</w:t>
      </w:r>
    </w:p>
    <w:p w14:paraId="1AEABE01" w14:textId="77777777" w:rsidR="00095663" w:rsidRPr="00095663" w:rsidRDefault="00095663">
      <w:pPr>
        <w:numPr>
          <w:ilvl w:val="0"/>
          <w:numId w:val="6"/>
        </w:numPr>
        <w:jc w:val="both"/>
        <w:rPr>
          <w:szCs w:val="22"/>
        </w:rPr>
      </w:pPr>
      <w:r w:rsidRPr="00095663">
        <w:rPr>
          <w:szCs w:val="22"/>
        </w:rPr>
        <w:t>Het gaat om een betalende, contractuele relatie (zodat er een verwerkersovereenkomst afgesloten kan worden).</w:t>
      </w:r>
    </w:p>
    <w:p w14:paraId="3A87E921" w14:textId="77777777" w:rsidR="00095663" w:rsidRPr="00095663" w:rsidRDefault="00095663" w:rsidP="00095663">
      <w:pPr>
        <w:jc w:val="both"/>
        <w:rPr>
          <w:szCs w:val="22"/>
        </w:rPr>
      </w:pPr>
      <w:r w:rsidRPr="00095663">
        <w:rPr>
          <w:szCs w:val="22"/>
        </w:rPr>
        <w:t> </w:t>
      </w:r>
    </w:p>
    <w:p w14:paraId="0B077CBF" w14:textId="77777777" w:rsidR="00095663" w:rsidRPr="00095663" w:rsidRDefault="00095663" w:rsidP="00095663">
      <w:pPr>
        <w:jc w:val="both"/>
        <w:rPr>
          <w:szCs w:val="22"/>
        </w:rPr>
      </w:pPr>
      <w:r w:rsidRPr="00095663">
        <w:rPr>
          <w:szCs w:val="22"/>
        </w:rPr>
        <w:t>Voorbeelden: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944"/>
        <w:gridCol w:w="3154"/>
      </w:tblGrid>
      <w:tr w:rsidR="00095663" w:rsidRPr="00095663" w14:paraId="5899DFFB" w14:textId="77777777" w:rsidTr="00CE772E">
        <w:tc>
          <w:tcPr>
            <w:tcW w:w="5944" w:type="dxa"/>
            <w:tcBorders>
              <w:top w:val="single" w:sz="8" w:space="0" w:color="A3A3A3"/>
              <w:left w:val="single" w:sz="8" w:space="0" w:color="A3A3A3"/>
              <w:bottom w:val="single" w:sz="8" w:space="0" w:color="A3A3A3"/>
              <w:right w:val="single" w:sz="8" w:space="0" w:color="A3A3A3"/>
            </w:tcBorders>
            <w:shd w:val="clear" w:color="auto" w:fill="44546A"/>
            <w:tcMar>
              <w:top w:w="40" w:type="dxa"/>
              <w:left w:w="60" w:type="dxa"/>
              <w:bottom w:w="40" w:type="dxa"/>
              <w:right w:w="60" w:type="dxa"/>
            </w:tcMar>
            <w:hideMark/>
          </w:tcPr>
          <w:p w14:paraId="39495220" w14:textId="77777777" w:rsidR="00095663" w:rsidRPr="00095663" w:rsidRDefault="00095663" w:rsidP="00095663">
            <w:pPr>
              <w:jc w:val="both"/>
              <w:rPr>
                <w:color w:val="FFFFFF" w:themeColor="background1"/>
                <w:szCs w:val="22"/>
              </w:rPr>
            </w:pPr>
            <w:r w:rsidRPr="00095663">
              <w:rPr>
                <w:b/>
                <w:bCs/>
                <w:color w:val="FFFFFF" w:themeColor="background1"/>
                <w:szCs w:val="22"/>
              </w:rPr>
              <w:t>Situatie</w:t>
            </w:r>
          </w:p>
        </w:tc>
        <w:tc>
          <w:tcPr>
            <w:tcW w:w="3154" w:type="dxa"/>
            <w:tcBorders>
              <w:top w:val="single" w:sz="8" w:space="0" w:color="A3A3A3"/>
              <w:left w:val="single" w:sz="8" w:space="0" w:color="A3A3A3"/>
              <w:bottom w:val="single" w:sz="8" w:space="0" w:color="A3A3A3"/>
              <w:right w:val="single" w:sz="8" w:space="0" w:color="A3A3A3"/>
            </w:tcBorders>
            <w:shd w:val="clear" w:color="auto" w:fill="44546A"/>
            <w:tcMar>
              <w:top w:w="40" w:type="dxa"/>
              <w:left w:w="60" w:type="dxa"/>
              <w:bottom w:w="40" w:type="dxa"/>
              <w:right w:w="60" w:type="dxa"/>
            </w:tcMar>
            <w:hideMark/>
          </w:tcPr>
          <w:p w14:paraId="4CE06BF1" w14:textId="7A385410" w:rsidR="00095663" w:rsidRPr="00095663" w:rsidRDefault="00095663" w:rsidP="00095663">
            <w:pPr>
              <w:jc w:val="both"/>
              <w:rPr>
                <w:color w:val="FFFFFF" w:themeColor="background1"/>
                <w:szCs w:val="22"/>
              </w:rPr>
            </w:pPr>
            <w:r w:rsidRPr="00095663">
              <w:rPr>
                <w:b/>
                <w:bCs/>
                <w:color w:val="FFFFFF" w:themeColor="background1"/>
                <w:szCs w:val="22"/>
              </w:rPr>
              <w:t>Mag het</w:t>
            </w:r>
            <w:r w:rsidR="000E59A4">
              <w:rPr>
                <w:b/>
                <w:bCs/>
                <w:color w:val="FFFFFF" w:themeColor="background1"/>
                <w:szCs w:val="22"/>
              </w:rPr>
              <w:t xml:space="preserve"> volgens de regelgeving</w:t>
            </w:r>
            <w:r w:rsidRPr="00095663">
              <w:rPr>
                <w:b/>
                <w:bCs/>
                <w:color w:val="FFFFFF" w:themeColor="background1"/>
                <w:szCs w:val="22"/>
              </w:rPr>
              <w:t>?</w:t>
            </w:r>
          </w:p>
        </w:tc>
      </w:tr>
      <w:tr w:rsidR="00095663" w:rsidRPr="00095663" w14:paraId="4B40A582" w14:textId="77777777" w:rsidTr="00CE772E">
        <w:tc>
          <w:tcPr>
            <w:tcW w:w="59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327B73" w14:textId="77777777" w:rsidR="00095663" w:rsidRPr="00095663" w:rsidRDefault="00095663" w:rsidP="00095663">
            <w:pPr>
              <w:jc w:val="both"/>
              <w:rPr>
                <w:szCs w:val="22"/>
              </w:rPr>
            </w:pPr>
            <w:r w:rsidRPr="00095663">
              <w:rPr>
                <w:szCs w:val="22"/>
              </w:rPr>
              <w:t>Anonieme tekst intypen in een gratis tool.</w:t>
            </w:r>
          </w:p>
        </w:tc>
        <w:tc>
          <w:tcPr>
            <w:tcW w:w="31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B6A766" w14:textId="77777777" w:rsidR="00095663" w:rsidRPr="00095663" w:rsidRDefault="00095663" w:rsidP="00095663">
            <w:pPr>
              <w:jc w:val="both"/>
              <w:rPr>
                <w:szCs w:val="22"/>
              </w:rPr>
            </w:pPr>
            <w:r w:rsidRPr="00095663">
              <w:rPr>
                <w:szCs w:val="22"/>
              </w:rPr>
              <w:t>ja</w:t>
            </w:r>
          </w:p>
        </w:tc>
      </w:tr>
      <w:tr w:rsidR="00095663" w:rsidRPr="00095663" w14:paraId="6D5E4BC7" w14:textId="77777777" w:rsidTr="00CE772E">
        <w:tc>
          <w:tcPr>
            <w:tcW w:w="59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1A4193" w14:textId="77777777" w:rsidR="00095663" w:rsidRPr="00095663" w:rsidRDefault="00095663" w:rsidP="00095663">
            <w:pPr>
              <w:jc w:val="both"/>
              <w:rPr>
                <w:szCs w:val="22"/>
              </w:rPr>
            </w:pPr>
            <w:r w:rsidRPr="00095663">
              <w:rPr>
                <w:szCs w:val="22"/>
              </w:rPr>
              <w:t>Een schooldocument uploaden naar een gratis tool.</w:t>
            </w:r>
          </w:p>
        </w:tc>
        <w:tc>
          <w:tcPr>
            <w:tcW w:w="31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52539C" w14:textId="77777777" w:rsidR="00095663" w:rsidRPr="00095663" w:rsidRDefault="00095663" w:rsidP="00095663">
            <w:pPr>
              <w:jc w:val="both"/>
              <w:rPr>
                <w:szCs w:val="22"/>
              </w:rPr>
            </w:pPr>
            <w:r w:rsidRPr="00095663">
              <w:rPr>
                <w:szCs w:val="22"/>
              </w:rPr>
              <w:t>nee</w:t>
            </w:r>
          </w:p>
        </w:tc>
      </w:tr>
      <w:tr w:rsidR="00095663" w:rsidRPr="00095663" w14:paraId="7BB9A05A" w14:textId="77777777" w:rsidTr="00CE772E">
        <w:tc>
          <w:tcPr>
            <w:tcW w:w="59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8E15C4" w14:textId="77777777" w:rsidR="00095663" w:rsidRPr="00095663" w:rsidRDefault="00095663" w:rsidP="00095663">
            <w:pPr>
              <w:jc w:val="both"/>
              <w:rPr>
                <w:szCs w:val="22"/>
              </w:rPr>
            </w:pPr>
            <w:r w:rsidRPr="00095663">
              <w:rPr>
                <w:szCs w:val="22"/>
              </w:rPr>
              <w:t>Een schooldocument uploaden naar een goedgekeurde betalende tool.</w:t>
            </w:r>
          </w:p>
        </w:tc>
        <w:tc>
          <w:tcPr>
            <w:tcW w:w="31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E5DF70" w14:textId="77777777" w:rsidR="00095663" w:rsidRPr="00095663" w:rsidRDefault="00095663" w:rsidP="00095663">
            <w:pPr>
              <w:jc w:val="both"/>
              <w:rPr>
                <w:szCs w:val="22"/>
              </w:rPr>
            </w:pPr>
            <w:r w:rsidRPr="00095663">
              <w:rPr>
                <w:szCs w:val="22"/>
              </w:rPr>
              <w:t>ja</w:t>
            </w:r>
          </w:p>
        </w:tc>
      </w:tr>
      <w:tr w:rsidR="00095663" w:rsidRPr="00095663" w14:paraId="28D5311E" w14:textId="77777777" w:rsidTr="00CE772E">
        <w:tc>
          <w:tcPr>
            <w:tcW w:w="59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49A6A4" w14:textId="77777777" w:rsidR="00095663" w:rsidRPr="00095663" w:rsidRDefault="00095663" w:rsidP="00095663">
            <w:pPr>
              <w:jc w:val="both"/>
              <w:rPr>
                <w:szCs w:val="22"/>
              </w:rPr>
            </w:pPr>
            <w:r w:rsidRPr="00095663">
              <w:rPr>
                <w:szCs w:val="22"/>
              </w:rPr>
              <w:t>Een rapport met leerlingnamen uploaden, waar ook.</w:t>
            </w:r>
          </w:p>
        </w:tc>
        <w:tc>
          <w:tcPr>
            <w:tcW w:w="31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8AA47C" w14:textId="77777777" w:rsidR="00095663" w:rsidRPr="00095663" w:rsidRDefault="00095663" w:rsidP="00095663">
            <w:pPr>
              <w:jc w:val="both"/>
              <w:rPr>
                <w:szCs w:val="22"/>
              </w:rPr>
            </w:pPr>
            <w:r w:rsidRPr="00095663">
              <w:rPr>
                <w:szCs w:val="22"/>
              </w:rPr>
              <w:t>nee</w:t>
            </w:r>
          </w:p>
        </w:tc>
      </w:tr>
      <w:tr w:rsidR="00007C4E" w:rsidRPr="00095663" w14:paraId="1C9FA625" w14:textId="77777777" w:rsidTr="00CE772E">
        <w:tc>
          <w:tcPr>
            <w:tcW w:w="59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C94A5BC" w14:textId="21AF565A" w:rsidR="00007C4E" w:rsidRPr="00095663" w:rsidRDefault="00FF14C0" w:rsidP="00095663">
            <w:pPr>
              <w:jc w:val="both"/>
              <w:rPr>
                <w:szCs w:val="22"/>
              </w:rPr>
            </w:pPr>
            <w:r w:rsidRPr="00FF14C0">
              <w:rPr>
                <w:szCs w:val="22"/>
              </w:rPr>
              <w:t>Foto’s of video’s van leerlingen/personen posten op Facebook of Instagram (</w:t>
            </w:r>
            <w:r w:rsidR="00FF423E">
              <w:rPr>
                <w:szCs w:val="22"/>
              </w:rPr>
              <w:t xml:space="preserve">schoolaccount - </w:t>
            </w:r>
            <w:r w:rsidRPr="00FF14C0">
              <w:rPr>
                <w:szCs w:val="22"/>
              </w:rPr>
              <w:t>publiek zichtbaar)</w:t>
            </w:r>
          </w:p>
        </w:tc>
        <w:tc>
          <w:tcPr>
            <w:tcW w:w="31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4DA70CB7" w14:textId="705BC161" w:rsidR="00007C4E" w:rsidRPr="00095663" w:rsidRDefault="00FF423E" w:rsidP="00095663">
            <w:pPr>
              <w:jc w:val="both"/>
              <w:rPr>
                <w:szCs w:val="22"/>
              </w:rPr>
            </w:pPr>
            <w:r w:rsidRPr="00FF423E">
              <w:rPr>
                <w:szCs w:val="22"/>
              </w:rPr>
              <w:t>ja, mits toestemming volgens GDPR en schoolbeleid</w:t>
            </w:r>
          </w:p>
        </w:tc>
      </w:tr>
      <w:tr w:rsidR="00CD31D6" w:rsidRPr="00CE772E" w14:paraId="295C2373" w14:textId="77777777" w:rsidTr="00CE772E">
        <w:tc>
          <w:tcPr>
            <w:tcW w:w="59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22B70D0A" w14:textId="23E0C7B6" w:rsidR="00CD31D6" w:rsidRPr="00CD31D6" w:rsidRDefault="00CD31D6" w:rsidP="00095663">
            <w:pPr>
              <w:jc w:val="both"/>
              <w:rPr>
                <w:szCs w:val="22"/>
              </w:rPr>
            </w:pPr>
            <w:r w:rsidRPr="00CD31D6">
              <w:rPr>
                <w:szCs w:val="22"/>
              </w:rPr>
              <w:t>Gebruik van foto’s of beelden van leerlingen in AI-systemen van externe platformen (zoals sociale media)</w:t>
            </w:r>
          </w:p>
        </w:tc>
        <w:tc>
          <w:tcPr>
            <w:tcW w:w="31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637C0F19" w14:textId="5EBC41ED" w:rsidR="00CD31D6" w:rsidRPr="00FF423E" w:rsidRDefault="00CD31D6" w:rsidP="00095663">
            <w:pPr>
              <w:jc w:val="both"/>
              <w:rPr>
                <w:szCs w:val="22"/>
              </w:rPr>
            </w:pPr>
            <w:r>
              <w:rPr>
                <w:szCs w:val="22"/>
              </w:rPr>
              <w:t>nee</w:t>
            </w:r>
          </w:p>
        </w:tc>
      </w:tr>
    </w:tbl>
    <w:p w14:paraId="06479EA6" w14:textId="77777777" w:rsidR="00095663" w:rsidRPr="00095663" w:rsidRDefault="00095663" w:rsidP="00E6298D">
      <w:pPr>
        <w:pStyle w:val="Kop2"/>
      </w:pPr>
      <w:bookmarkStart w:id="26" w:name="_Toc232773913"/>
      <w:r w:rsidRPr="00095663">
        <w:t>AI in de klas</w:t>
      </w:r>
      <w:bookmarkEnd w:id="26"/>
    </w:p>
    <w:p w14:paraId="39EC11B1" w14:textId="2C3CC983" w:rsidR="00095663" w:rsidRPr="00095663" w:rsidRDefault="00095663" w:rsidP="00095663">
      <w:pPr>
        <w:jc w:val="both"/>
        <w:rPr>
          <w:szCs w:val="22"/>
        </w:rPr>
      </w:pPr>
      <w:r w:rsidRPr="00095663">
        <w:rPr>
          <w:szCs w:val="22"/>
        </w:rPr>
        <w:t>AI kan in de klas worden ingezet wanneer dit leeftijds- en leerdoelgericht gebeurt, onder verantwoordelijkheid van een leerkracht met voldoende AI</w:t>
      </w:r>
      <w:r w:rsidRPr="00095663">
        <w:rPr>
          <w:szCs w:val="22"/>
        </w:rPr>
        <w:noBreakHyphen/>
        <w:t>geletterdheid en met een duidelijke pedagogische omkadering en begeleiding.</w:t>
      </w:r>
      <w:r w:rsidRPr="00095663">
        <w:rPr>
          <w:color w:val="FF0000"/>
          <w:sz w:val="24"/>
        </w:rPr>
        <w:t> </w:t>
      </w:r>
    </w:p>
    <w:p w14:paraId="306F966F" w14:textId="77777777" w:rsidR="00095663" w:rsidRPr="00095663" w:rsidRDefault="00095663" w:rsidP="00E6298D">
      <w:pPr>
        <w:pStyle w:val="Kop2"/>
      </w:pPr>
      <w:bookmarkStart w:id="27" w:name="_Toc232773914"/>
      <w:r w:rsidRPr="00095663">
        <w:t>Evaluatie en toetsing</w:t>
      </w:r>
      <w:bookmarkEnd w:id="27"/>
    </w:p>
    <w:p w14:paraId="35EC55D8" w14:textId="5256B3A4" w:rsidR="00093922" w:rsidRDefault="6D19754D" w:rsidP="00095663">
      <w:pPr>
        <w:jc w:val="both"/>
      </w:pPr>
      <w:r>
        <w:t xml:space="preserve">Bij opdrachten en evaluaties geldt als uitgangspunt dat het gebruik van </w:t>
      </w:r>
      <w:r w:rsidR="00095663">
        <w:t xml:space="preserve">artificiële intelligentie niet </w:t>
      </w:r>
      <w:r>
        <w:t xml:space="preserve">is toegestaan, tenzij de leerkracht expliciet aangeeft dat AI geheel of gedeeltelijk gebruikt </w:t>
      </w:r>
      <w:r w:rsidR="00095663">
        <w:t>mag worden</w:t>
      </w:r>
      <w:r>
        <w:t>. Wanneer AI wordt toegestaan, maakt de leerkracht duidelijk op welke manier, met welk doel en onder welke voorwaarden dit kan gebeuren</w:t>
      </w:r>
      <w:r w:rsidR="00095663">
        <w:t>. Zij waken erover dat de evaluatie van leerlingen voldoende inzicht blijft geven in de beoogde competenties en dat het leerproces authentiek kan worden beoordeeld.</w:t>
      </w:r>
      <w:r w:rsidR="00093922" w:rsidRPr="00093922">
        <w:t xml:space="preserve"> </w:t>
      </w:r>
      <w:r w:rsidR="00093922">
        <w:t>Bij de evaluatie staat het leerproces centraal.</w:t>
      </w:r>
    </w:p>
    <w:p w14:paraId="40E0B42B" w14:textId="60AE8AD0" w:rsidR="2331BAEB" w:rsidRDefault="02D090B4" w:rsidP="1F106292">
      <w:pPr>
        <w:jc w:val="both"/>
        <w:rPr>
          <w:rFonts w:ascii="Calibri" w:eastAsia="Calibri" w:hAnsi="Calibri" w:cs="Calibri"/>
          <w:szCs w:val="22"/>
        </w:rPr>
      </w:pPr>
      <w:r>
        <w:t>We kiezen er bewust voor om geen AI</w:t>
      </w:r>
      <w:r>
        <w:noBreakHyphen/>
        <w:t>detectietools te gebruiken om het werk van leerlingen te analyseren of te beoordelen. De werking en betrouwbaarheid van dergelijke tools zijn op dit moment onvoldoende onderbouwd en leiden tot een grote kans op fout</w:t>
      </w:r>
      <w:r>
        <w:noBreakHyphen/>
        <w:t>positieve resultaten</w:t>
      </w:r>
      <w:r w:rsidR="0D7334F7">
        <w:t xml:space="preserve"> </w:t>
      </w:r>
      <w:r w:rsidR="0EC3FFAF">
        <w:t>of</w:t>
      </w:r>
      <w:r>
        <w:t xml:space="preserve"> onterechte conclusies. Dit staat haaks op onze visie op zorgvuldig, rechtvaardig en pedagogisch verantwoord evalueren.</w:t>
      </w:r>
      <w:r w:rsidR="7CE0BA98">
        <w:t xml:space="preserve"> </w:t>
      </w:r>
      <w:r>
        <w:t>Evaluatie vertrekt bij ons vanuit vertrouwen, professionele oordeelsvorming en het gesprek tussen leerkracht en leerling. Wanneer het gebruik van artificiële intelligentie vragen oproept, wordt dit benaderd als een pedagogisch en didactisch gesprek over leerproces, keuzes en eigenaarschap, niet als een technisch opsporingsprobleem. Leerkrachten ontwerpen opdrachten zo dat ze inzicht geven in het denken, redeneren en handelen van leerlingen, ook wanneer AI wordt toegestaan.</w:t>
      </w:r>
      <w:r w:rsidR="440DC442">
        <w:t xml:space="preserve"> </w:t>
      </w:r>
      <w:r w:rsidR="440DC442" w:rsidRPr="1F106292">
        <w:rPr>
          <w:rFonts w:ascii="Calibri" w:eastAsia="Calibri" w:hAnsi="Calibri" w:cs="Calibri"/>
          <w:szCs w:val="22"/>
        </w:rPr>
        <w:t>Mondelinge toelichting en procesgesprekken worden ingezet als instrument om eigenaarschap van het leerproces te toetsen.</w:t>
      </w:r>
    </w:p>
    <w:p w14:paraId="713C9FD2" w14:textId="77777777" w:rsidR="00095663" w:rsidRPr="00095663" w:rsidRDefault="00095663" w:rsidP="00E6298D">
      <w:pPr>
        <w:pStyle w:val="Kop1"/>
      </w:pPr>
      <w:bookmarkStart w:id="28" w:name="_Toc232773915"/>
      <w:r w:rsidRPr="00095663">
        <w:t>Wat betekent dit voor de schoolleiding en beleidsmakers?</w:t>
      </w:r>
      <w:bookmarkEnd w:id="28"/>
    </w:p>
    <w:p w14:paraId="3DCC36FF" w14:textId="77777777" w:rsidR="00095663" w:rsidRPr="00095663" w:rsidRDefault="00095663" w:rsidP="00E6298D">
      <w:pPr>
        <w:pStyle w:val="Kop2"/>
      </w:pPr>
      <w:bookmarkStart w:id="29" w:name="_Toc232773916"/>
      <w:r w:rsidRPr="00095663">
        <w:t>Strategisch kader</w:t>
      </w:r>
      <w:bookmarkEnd w:id="29"/>
    </w:p>
    <w:p w14:paraId="5E66AA47" w14:textId="77777777" w:rsidR="00095663" w:rsidRPr="00095663" w:rsidRDefault="00095663" w:rsidP="00095663">
      <w:pPr>
        <w:jc w:val="both"/>
        <w:rPr>
          <w:szCs w:val="22"/>
        </w:rPr>
      </w:pPr>
      <w:r w:rsidRPr="00095663">
        <w:rPr>
          <w:szCs w:val="22"/>
        </w:rPr>
        <w:t>Beleidsmakers en directies bepalen het strategisch kader waarbinnen artificiële intelligentie binnen de scholengroep wordt ingezet. Zij waken erover dat het gebruik van AI juridisch en ethisch correct verloopt en conform is met de geldende regelgeving. Daarnaast zorgen zij voor een consistente en coherente aanpak over alle scholen en diensten heen. Tot slot faciliteren en stimuleren zij de verdere professionalisering en ondersteuning van medewerkers, zodat AI op een doordachte en verantwoorde manier kan worden toegepast.</w:t>
      </w:r>
    </w:p>
    <w:p w14:paraId="32E272C9" w14:textId="77777777" w:rsidR="00095663" w:rsidRPr="00095663" w:rsidRDefault="00095663" w:rsidP="00E6298D">
      <w:pPr>
        <w:pStyle w:val="Kop2"/>
      </w:pPr>
      <w:bookmarkStart w:id="30" w:name="_Toc232773917"/>
      <w:r w:rsidRPr="00095663">
        <w:t>Governance</w:t>
      </w:r>
      <w:bookmarkEnd w:id="30"/>
    </w:p>
    <w:p w14:paraId="336887C0" w14:textId="559D36BB" w:rsidR="00BF3B93" w:rsidRPr="00063384" w:rsidRDefault="00BF3B93" w:rsidP="00BF3B93">
      <w:pPr>
        <w:pStyle w:val="Kop3"/>
      </w:pPr>
      <w:bookmarkStart w:id="31" w:name="_Toc232773918"/>
      <w:r w:rsidRPr="00063384">
        <w:t>Shadow AI</w:t>
      </w:r>
      <w:bookmarkEnd w:id="31"/>
    </w:p>
    <w:p w14:paraId="2C1A7A76" w14:textId="41B40D21" w:rsidR="001F1AE1" w:rsidRPr="00063384" w:rsidRDefault="00095663" w:rsidP="001F1AE1">
      <w:pPr>
        <w:jc w:val="both"/>
      </w:pPr>
      <w:r w:rsidRPr="00063384">
        <w:t>De scholengroep neemt een sturende rol op door vast te leggen welke AI</w:t>
      </w:r>
      <w:r w:rsidRPr="00063384">
        <w:noBreakHyphen/>
        <w:t>toepassingen toegelaten, aanbevolen of uitgesloten zijn.</w:t>
      </w:r>
      <w:r w:rsidR="000365D5" w:rsidRPr="00063384">
        <w:t xml:space="preserve"> We begrenzen actief het gebruik van niet-goedgekeurde AI-toepassingen.</w:t>
      </w:r>
      <w:r w:rsidR="001F1AE1" w:rsidRPr="00063384">
        <w:t xml:space="preserve"> AI-toepassingen die niet voorkomen op de lijst van toegelaten tools worden beschouwd als niet-goedgekeurd. Het gebruik van dergelijke toepassingen in een professionele of onderwijscontext is niet toegestaan zonder voorafgaande goedkeuring.</w:t>
      </w:r>
      <w:r w:rsidR="004D089F" w:rsidRPr="00063384">
        <w:t xml:space="preserve"> </w:t>
      </w:r>
      <w:r w:rsidR="001F1AE1" w:rsidRPr="00063384">
        <w:t>Elke nieuwe AI-toepassing, inclusief tools die ontstaan via “vibecoding” of low-code/no-code AI-platformen, moet vooraf worden voorgelegd aan de IT-dienst.</w:t>
      </w:r>
    </w:p>
    <w:p w14:paraId="345A68A1" w14:textId="6AA61D92" w:rsidR="00095663" w:rsidRPr="00063384" w:rsidRDefault="00095663" w:rsidP="00095663">
      <w:pPr>
        <w:jc w:val="both"/>
      </w:pPr>
      <w:r w:rsidRPr="00063384">
        <w:t>Daarnaast wordt het gebruik van AI geïntegreerd in bestaande beleidsdomeinen, zoals ICT, privacy, evaluatie en professionalisering. Het AI</w:t>
      </w:r>
      <w:r w:rsidRPr="00063384">
        <w:noBreakHyphen/>
        <w:t>beleid wordt niet als statisch beschouwd, maar periodiek geëvalueerd en bijgestuurd waar nodig.</w:t>
      </w:r>
    </w:p>
    <w:p w14:paraId="072378BB" w14:textId="3353E2C3" w:rsidR="0096020C" w:rsidRPr="00063384" w:rsidRDefault="0096020C" w:rsidP="0096020C">
      <w:pPr>
        <w:pStyle w:val="Kop3"/>
      </w:pPr>
      <w:bookmarkStart w:id="32" w:name="_Toc232773919"/>
      <w:r w:rsidRPr="00063384">
        <w:t>Goedkeuringsprocedure</w:t>
      </w:r>
      <w:bookmarkEnd w:id="32"/>
    </w:p>
    <w:p w14:paraId="13041FD9" w14:textId="77777777" w:rsidR="00566929" w:rsidRPr="00063384" w:rsidRDefault="00143516" w:rsidP="00A677BC">
      <w:r w:rsidRPr="00063384">
        <w:t>Een AI-toepassing wordt pas toegelaten na beoordeling op:</w:t>
      </w:r>
    </w:p>
    <w:p w14:paraId="6B15D98F" w14:textId="77777777" w:rsidR="00A677BC" w:rsidRPr="00063384" w:rsidRDefault="00143516">
      <w:pPr>
        <w:pStyle w:val="Lijstalinea"/>
        <w:numPr>
          <w:ilvl w:val="0"/>
          <w:numId w:val="32"/>
        </w:numPr>
      </w:pPr>
      <w:r w:rsidRPr="00063384">
        <w:t>Privacy en gegevensbescherming (AVG)</w:t>
      </w:r>
    </w:p>
    <w:p w14:paraId="00B443D5" w14:textId="77777777" w:rsidR="00A677BC" w:rsidRPr="00063384" w:rsidRDefault="00143516">
      <w:pPr>
        <w:pStyle w:val="Lijstalinea"/>
        <w:numPr>
          <w:ilvl w:val="0"/>
          <w:numId w:val="32"/>
        </w:numPr>
      </w:pPr>
      <w:r w:rsidRPr="00063384">
        <w:t>Data-opslag en -verwerking (bij voorkeur EU)</w:t>
      </w:r>
    </w:p>
    <w:p w14:paraId="7494D6DC" w14:textId="77777777" w:rsidR="00A677BC" w:rsidRPr="00063384" w:rsidRDefault="00143516">
      <w:pPr>
        <w:pStyle w:val="Lijstalinea"/>
        <w:numPr>
          <w:ilvl w:val="0"/>
          <w:numId w:val="32"/>
        </w:numPr>
      </w:pPr>
      <w:r w:rsidRPr="00063384">
        <w:t>Gebruik van data voor modeltraining</w:t>
      </w:r>
    </w:p>
    <w:p w14:paraId="3A612A12" w14:textId="77777777" w:rsidR="00A677BC" w:rsidRPr="00063384" w:rsidRDefault="00143516">
      <w:pPr>
        <w:pStyle w:val="Lijstalinea"/>
        <w:numPr>
          <w:ilvl w:val="0"/>
          <w:numId w:val="32"/>
        </w:numPr>
      </w:pPr>
      <w:r w:rsidRPr="00063384">
        <w:t>Informatiebeveiliging en risico’s</w:t>
      </w:r>
    </w:p>
    <w:p w14:paraId="0FFB3101" w14:textId="388AA823" w:rsidR="00143516" w:rsidRPr="00063384" w:rsidRDefault="00143516">
      <w:pPr>
        <w:pStyle w:val="Lijstalinea"/>
        <w:numPr>
          <w:ilvl w:val="0"/>
          <w:numId w:val="32"/>
        </w:numPr>
      </w:pPr>
      <w:r w:rsidRPr="00063384">
        <w:t>Pedagogische en organisatorische meerwaarde</w:t>
      </w:r>
    </w:p>
    <w:p w14:paraId="7F7A6CF9" w14:textId="4AE41B77" w:rsidR="003E0272" w:rsidRPr="00063384" w:rsidRDefault="00143516" w:rsidP="00A677BC">
      <w:r w:rsidRPr="00063384">
        <w:t xml:space="preserve">De </w:t>
      </w:r>
      <w:r w:rsidR="00E810A0" w:rsidRPr="00063384">
        <w:t>DPO</w:t>
      </w:r>
      <w:r w:rsidRPr="00063384">
        <w:t xml:space="preserve"> (in afstemming met </w:t>
      </w:r>
      <w:r w:rsidR="008E2E0E" w:rsidRPr="00063384">
        <w:t xml:space="preserve">de </w:t>
      </w:r>
      <w:r w:rsidR="00B641E0" w:rsidRPr="00063384">
        <w:t xml:space="preserve">IT-dienst en </w:t>
      </w:r>
      <w:r w:rsidR="008E2E0E" w:rsidRPr="00063384">
        <w:t>PICT’s</w:t>
      </w:r>
      <w:r w:rsidR="00E810A0" w:rsidRPr="00063384">
        <w:t>)</w:t>
      </w:r>
      <w:r w:rsidRPr="00063384">
        <w:t xml:space="preserve"> geeft advies en beslist over</w:t>
      </w:r>
      <w:r w:rsidR="008E2E0E" w:rsidRPr="00063384">
        <w:t xml:space="preserve"> de toelating.</w:t>
      </w:r>
    </w:p>
    <w:p w14:paraId="3F8EEF99" w14:textId="4B263F95" w:rsidR="00906F3A" w:rsidRDefault="00E135F1" w:rsidP="00E135F1">
      <w:pPr>
        <w:pStyle w:val="Kop4"/>
      </w:pPr>
      <w:r w:rsidRPr="00063384">
        <w:t>Beslissingsmatrix DPO – overzicht</w:t>
      </w:r>
    </w:p>
    <w:p w14:paraId="50F49EF9" w14:textId="77777777" w:rsidR="00763976" w:rsidRDefault="00763976" w:rsidP="00763976">
      <w:pPr>
        <w:jc w:val="both"/>
      </w:pPr>
      <w:r>
        <w:t>De beslissingsmatrix ondersteunt de beoordeling van AI</w:t>
      </w:r>
      <w:r>
        <w:rPr>
          <w:rFonts w:ascii="Cambria Math" w:hAnsi="Cambria Math" w:cs="Cambria Math"/>
        </w:rPr>
        <w:t>‑</w:t>
      </w:r>
      <w:r>
        <w:t>toepassingen op basis van risico, met bijzondere aandacht voor privacy, gegevensbescherming en pedagogische inzet. Ze helpt bepalen onder welke voorwaarden een toepassing gebruikt mag worden binnen de scholengroep.</w:t>
      </w:r>
    </w:p>
    <w:p w14:paraId="40F94F50" w14:textId="4D085F70" w:rsidR="00A03A6C" w:rsidRDefault="00763976" w:rsidP="00763976">
      <w:pPr>
        <w:jc w:val="both"/>
      </w:pPr>
      <w:r>
        <w:t>De indeling in risicocategorieën vertrekt vanuit de aard van de gegevens die verwerkt worden, de manier waarop deze gegevens worden opgeslagen en gebruikt</w:t>
      </w:r>
      <w:r w:rsidR="00DA6BDD">
        <w:t xml:space="preserve"> é</w:t>
      </w:r>
      <w:r>
        <w:t>n de transparantie van de tool. Daarbij geldt het volgende uitgangspunt: hoe gevoeliger de data en hoe minder controle over verwerking en opslag, hoe strenger de voorwaarden of beperkingen.</w:t>
      </w:r>
    </w:p>
    <w:p w14:paraId="2C0C1495" w14:textId="3B65CB94" w:rsidR="00E916F4" w:rsidRDefault="00E916F4" w:rsidP="00763976">
      <w:pPr>
        <w:jc w:val="both"/>
      </w:pPr>
      <w:r w:rsidRPr="00E916F4">
        <w:t>De DPO beoordeelt toepassingen steeds in samenhang met de geldende wetgeving (AVG), het interne informatiebeveiligingsbeleid en de pedagogische context. Deze matrix is dus geen statisch instrument, maar een leidraad die in functie van nieuwe ontwikkelingen en inzichten kan worden bijgestuurd.</w:t>
      </w:r>
    </w:p>
    <w:p w14:paraId="471158BA" w14:textId="77777777" w:rsidR="00943C45" w:rsidRPr="00A03A6C" w:rsidRDefault="00943C45" w:rsidP="00763976">
      <w:pPr>
        <w:jc w:val="both"/>
      </w:pPr>
    </w:p>
    <w:tbl>
      <w:tblPr>
        <w:tblStyle w:val="Tabelraster"/>
        <w:tblW w:w="9067" w:type="dxa"/>
        <w:tblLook w:val="04A0" w:firstRow="1" w:lastRow="0" w:firstColumn="1" w:lastColumn="0" w:noHBand="0" w:noVBand="1"/>
      </w:tblPr>
      <w:tblGrid>
        <w:gridCol w:w="1744"/>
        <w:gridCol w:w="1932"/>
        <w:gridCol w:w="5391"/>
      </w:tblGrid>
      <w:tr w:rsidR="00AD1AF1" w:rsidRPr="00063384" w14:paraId="1116AE7A" w14:textId="77777777" w:rsidTr="006E77FE">
        <w:tc>
          <w:tcPr>
            <w:tcW w:w="1744" w:type="dxa"/>
            <w:shd w:val="clear" w:color="auto" w:fill="1F497D" w:themeFill="text2"/>
          </w:tcPr>
          <w:p w14:paraId="5963D1EF" w14:textId="1A4EB89E" w:rsidR="00AD1AF1" w:rsidRPr="00063384" w:rsidRDefault="00AD1AF1" w:rsidP="00E135F1">
            <w:pPr>
              <w:rPr>
                <w:b/>
                <w:bCs/>
                <w:color w:val="FFFFFF" w:themeColor="background1"/>
              </w:rPr>
            </w:pPr>
            <w:r w:rsidRPr="00063384">
              <w:rPr>
                <w:rFonts w:cs="Times New Roman"/>
                <w:b/>
                <w:bCs/>
                <w:color w:val="FFFFFF" w:themeColor="background1"/>
              </w:rPr>
              <w:t>Risicocategorie</w:t>
            </w:r>
          </w:p>
        </w:tc>
        <w:tc>
          <w:tcPr>
            <w:tcW w:w="1932" w:type="dxa"/>
            <w:shd w:val="clear" w:color="auto" w:fill="1F497D" w:themeFill="text2"/>
          </w:tcPr>
          <w:p w14:paraId="65799663" w14:textId="2EB8DDF8" w:rsidR="00AD1AF1" w:rsidRPr="00063384" w:rsidRDefault="00AD1AF1" w:rsidP="00B528BE">
            <w:pPr>
              <w:rPr>
                <w:b/>
                <w:bCs/>
                <w:color w:val="FFFFFF" w:themeColor="background1"/>
              </w:rPr>
            </w:pPr>
            <w:r w:rsidRPr="00063384">
              <w:rPr>
                <w:b/>
                <w:bCs/>
                <w:color w:val="FFFFFF" w:themeColor="background1"/>
              </w:rPr>
              <w:t>Criteria</w:t>
            </w:r>
          </w:p>
        </w:tc>
        <w:tc>
          <w:tcPr>
            <w:tcW w:w="5391" w:type="dxa"/>
            <w:shd w:val="clear" w:color="auto" w:fill="1F497D" w:themeFill="text2"/>
          </w:tcPr>
          <w:p w14:paraId="048B48A2" w14:textId="48F19057" w:rsidR="00AD1AF1" w:rsidRPr="00063384" w:rsidRDefault="00AD1AF1" w:rsidP="00B528BE">
            <w:pPr>
              <w:rPr>
                <w:b/>
                <w:bCs/>
                <w:color w:val="FFFFFF" w:themeColor="background1"/>
              </w:rPr>
            </w:pPr>
            <w:r w:rsidRPr="00063384">
              <w:rPr>
                <w:b/>
                <w:bCs/>
                <w:color w:val="FFFFFF" w:themeColor="background1"/>
              </w:rPr>
              <w:t>Besluit</w:t>
            </w:r>
          </w:p>
        </w:tc>
      </w:tr>
      <w:tr w:rsidR="00AD1AF1" w:rsidRPr="00063384" w14:paraId="100A2B26" w14:textId="77777777" w:rsidTr="006E77FE">
        <w:tc>
          <w:tcPr>
            <w:tcW w:w="1744" w:type="dxa"/>
          </w:tcPr>
          <w:p w14:paraId="6C1A3718" w14:textId="77777777" w:rsidR="00AD1AF1" w:rsidRPr="00063384" w:rsidRDefault="00AD1AF1" w:rsidP="00642BD7">
            <w:r w:rsidRPr="00063384">
              <w:t>Laag risico</w:t>
            </w:r>
          </w:p>
          <w:p w14:paraId="2E30394A" w14:textId="77777777" w:rsidR="00AD1AF1" w:rsidRPr="00063384" w:rsidRDefault="00AD1AF1" w:rsidP="00642BD7"/>
        </w:tc>
        <w:tc>
          <w:tcPr>
            <w:tcW w:w="1932" w:type="dxa"/>
          </w:tcPr>
          <w:p w14:paraId="0B12A3DA" w14:textId="2BA78995" w:rsidR="00AD1AF1" w:rsidRPr="00063384" w:rsidRDefault="00AD1AF1" w:rsidP="00E135F1">
            <w:r w:rsidRPr="00063384">
              <w:t>Geen persoonsgegevens, geen opslag, geen koppelingen</w:t>
            </w:r>
          </w:p>
        </w:tc>
        <w:tc>
          <w:tcPr>
            <w:tcW w:w="5391" w:type="dxa"/>
          </w:tcPr>
          <w:p w14:paraId="65249F1C" w14:textId="0A046FFA" w:rsidR="00AD1AF1" w:rsidRPr="00063384" w:rsidRDefault="00AD1AF1" w:rsidP="00E135F1">
            <w:r w:rsidRPr="00063384">
              <w:t>Toegelaten (zonder voorwaarden)</w:t>
            </w:r>
            <w:r w:rsidR="00584CD5" w:rsidRPr="00063384">
              <w:t>, vrij gebruik</w:t>
            </w:r>
          </w:p>
        </w:tc>
      </w:tr>
      <w:tr w:rsidR="00AD1AF1" w:rsidRPr="00063384" w14:paraId="321E0EB8" w14:textId="77777777" w:rsidTr="006E77FE">
        <w:tc>
          <w:tcPr>
            <w:tcW w:w="1744" w:type="dxa"/>
          </w:tcPr>
          <w:p w14:paraId="75C7544A" w14:textId="6B185584" w:rsidR="00AD1AF1" w:rsidRPr="00063384" w:rsidRDefault="00150F9B" w:rsidP="00642BD7">
            <w:r w:rsidRPr="00063384">
              <w:t>Beperkt</w:t>
            </w:r>
            <w:r w:rsidR="00AD1AF1" w:rsidRPr="00063384">
              <w:t xml:space="preserve"> risico</w:t>
            </w:r>
          </w:p>
          <w:p w14:paraId="71260181" w14:textId="77777777" w:rsidR="00AD1AF1" w:rsidRPr="00063384" w:rsidRDefault="00AD1AF1" w:rsidP="00642BD7"/>
        </w:tc>
        <w:tc>
          <w:tcPr>
            <w:tcW w:w="1932" w:type="dxa"/>
          </w:tcPr>
          <w:p w14:paraId="5A14B49D" w14:textId="1833DDF6" w:rsidR="00AD1AF1" w:rsidRPr="00063384" w:rsidRDefault="00AD1AF1" w:rsidP="00E135F1">
            <w:r w:rsidRPr="00063384">
              <w:t>Beperkte data, geen gevoelige info, beperkte impact</w:t>
            </w:r>
          </w:p>
        </w:tc>
        <w:tc>
          <w:tcPr>
            <w:tcW w:w="5391" w:type="dxa"/>
          </w:tcPr>
          <w:p w14:paraId="0209A88D" w14:textId="77777777" w:rsidR="00AD1AF1" w:rsidRPr="00063384" w:rsidRDefault="00AD1AF1" w:rsidP="00E135F1">
            <w:r w:rsidRPr="00063384">
              <w:t>Toegelaten onder voorwaarden</w:t>
            </w:r>
          </w:p>
          <w:p w14:paraId="4793E83D" w14:textId="56342997" w:rsidR="00AD1AF1" w:rsidRPr="00063384" w:rsidRDefault="00AD1AF1" w:rsidP="00AD1AF1">
            <w:pPr>
              <w:pStyle w:val="Lijstalinea"/>
              <w:numPr>
                <w:ilvl w:val="0"/>
                <w:numId w:val="33"/>
              </w:numPr>
              <w:ind w:left="372"/>
            </w:pPr>
            <w:r w:rsidRPr="00063384">
              <w:t>Dataminimalisatie (we</w:t>
            </w:r>
            <w:r w:rsidR="006843EC" w:rsidRPr="00063384">
              <w:t>r</w:t>
            </w:r>
            <w:r w:rsidRPr="00063384">
              <w:t>ken met fictieve data, geanonimiseerde voorbeelden…)</w:t>
            </w:r>
            <w:r w:rsidR="00B62C2E" w:rsidRPr="00063384">
              <w:t>.</w:t>
            </w:r>
          </w:p>
          <w:p w14:paraId="7BF4EC5D" w14:textId="5E6ED7D9" w:rsidR="00AD1AF1" w:rsidRPr="00063384" w:rsidRDefault="00FE7E63" w:rsidP="00AD1AF1">
            <w:pPr>
              <w:pStyle w:val="Lijstalinea"/>
              <w:numPr>
                <w:ilvl w:val="0"/>
                <w:numId w:val="33"/>
              </w:numPr>
              <w:ind w:left="372"/>
            </w:pPr>
            <w:r w:rsidRPr="00063384">
              <w:t>Duidelijke context: de gebruiker weet dat AI gebruikt wordt en waar</w:t>
            </w:r>
            <w:r w:rsidR="002D6AFA" w:rsidRPr="00063384">
              <w:t>voor AI gebruikt wordt.</w:t>
            </w:r>
            <w:r w:rsidR="00474E21" w:rsidRPr="00063384">
              <w:t xml:space="preserve"> Voorbeelden:</w:t>
            </w:r>
          </w:p>
          <w:p w14:paraId="50065F0E" w14:textId="1B27E8D9" w:rsidR="009839F2" w:rsidRPr="00063384" w:rsidRDefault="00474E21" w:rsidP="009839F2">
            <w:pPr>
              <w:pStyle w:val="Lijstalinea"/>
              <w:numPr>
                <w:ilvl w:val="0"/>
                <w:numId w:val="35"/>
              </w:numPr>
            </w:pPr>
            <w:r w:rsidRPr="00063384">
              <w:t>“</w:t>
            </w:r>
            <w:r w:rsidR="009839F2" w:rsidRPr="00063384">
              <w:t>Deze oefening is gegenereerd met AI en dient als extra oefenkans”</w:t>
            </w:r>
          </w:p>
          <w:p w14:paraId="3C07AACB" w14:textId="1C9CA712" w:rsidR="002D6AFA" w:rsidRPr="00063384" w:rsidRDefault="00B63BCD" w:rsidP="00474E21">
            <w:pPr>
              <w:pStyle w:val="Lijstalinea"/>
              <w:numPr>
                <w:ilvl w:val="0"/>
                <w:numId w:val="35"/>
              </w:numPr>
            </w:pPr>
            <w:r w:rsidRPr="00063384">
              <w:t>“AI heeft deze voorbeeldoplossing gegenereerd. Controleer zelf de redenering.”</w:t>
            </w:r>
          </w:p>
          <w:p w14:paraId="70A351A8" w14:textId="5FB6A10E" w:rsidR="00B63BCD" w:rsidRPr="00063384" w:rsidRDefault="005136B8" w:rsidP="005136B8">
            <w:pPr>
              <w:pStyle w:val="Lijstalinea"/>
              <w:numPr>
                <w:ilvl w:val="0"/>
                <w:numId w:val="35"/>
              </w:numPr>
            </w:pPr>
            <w:r w:rsidRPr="00063384">
              <w:t>Bij interactie: “Je spreekt met een AI-assistent”</w:t>
            </w:r>
          </w:p>
          <w:p w14:paraId="7BF18AB3" w14:textId="65C8A570" w:rsidR="009F7B8E" w:rsidRPr="00063384" w:rsidRDefault="00AD1AF1">
            <w:pPr>
              <w:pStyle w:val="Lijstalinea"/>
              <w:numPr>
                <w:ilvl w:val="0"/>
                <w:numId w:val="33"/>
              </w:numPr>
              <w:ind w:left="372"/>
            </w:pPr>
            <w:r w:rsidRPr="00063384">
              <w:t>Transparantieplicht</w:t>
            </w:r>
            <w:r w:rsidR="00413C85" w:rsidRPr="00063384">
              <w:t>: het gebruik van de tool wordt expliciet vermeld en uitgelegd indien output gedeeld wordt.</w:t>
            </w:r>
            <w:r w:rsidR="00474E21" w:rsidRPr="00063384">
              <w:t xml:space="preserve"> </w:t>
            </w:r>
            <w:r w:rsidR="009F7B8E" w:rsidRPr="00063384">
              <w:t>Voorbeelden:</w:t>
            </w:r>
          </w:p>
          <w:p w14:paraId="2196B1AD" w14:textId="77777777" w:rsidR="00474E21" w:rsidRPr="00063384" w:rsidRDefault="00936937" w:rsidP="00474E21">
            <w:pPr>
              <w:pStyle w:val="Lijstalinea"/>
              <w:numPr>
                <w:ilvl w:val="0"/>
                <w:numId w:val="35"/>
              </w:numPr>
            </w:pPr>
            <w:r w:rsidRPr="00063384">
              <w:t>In lesmateriaal: “Deze tekst werd gedeeltelijk gegenereerd met AI (Copilot/ChatGPT)”</w:t>
            </w:r>
          </w:p>
          <w:p w14:paraId="6D12143A" w14:textId="77777777" w:rsidR="00474E21" w:rsidRPr="00063384" w:rsidRDefault="00936937" w:rsidP="00474E21">
            <w:pPr>
              <w:pStyle w:val="Lijstalinea"/>
              <w:numPr>
                <w:ilvl w:val="0"/>
                <w:numId w:val="35"/>
              </w:numPr>
            </w:pPr>
            <w:r w:rsidRPr="00063384">
              <w:t>Bij feedback aan leerlingen</w:t>
            </w:r>
            <w:r w:rsidR="00FE7E63" w:rsidRPr="00063384">
              <w:t>: ““AI-ondersteunde feedback – door de leerkracht nagekeken en aangepast”</w:t>
            </w:r>
          </w:p>
          <w:p w14:paraId="6761C386" w14:textId="01351923" w:rsidR="00936937" w:rsidRPr="00063384" w:rsidRDefault="00FE7E63" w:rsidP="00474E21">
            <w:pPr>
              <w:pStyle w:val="Lijstalinea"/>
              <w:numPr>
                <w:ilvl w:val="0"/>
                <w:numId w:val="35"/>
              </w:numPr>
            </w:pPr>
            <w:r w:rsidRPr="00063384">
              <w:t>In presentaties (kleine vermelding onderaan):</w:t>
            </w:r>
            <w:r w:rsidRPr="00063384">
              <w:rPr>
                <w:i/>
                <w:iCs/>
              </w:rPr>
              <w:t>“AI gegenereerd beeld”</w:t>
            </w:r>
          </w:p>
        </w:tc>
      </w:tr>
      <w:tr w:rsidR="00AD1AF1" w:rsidRPr="00063384" w14:paraId="099C4B3E" w14:textId="77777777" w:rsidTr="006E77FE">
        <w:tc>
          <w:tcPr>
            <w:tcW w:w="1744" w:type="dxa"/>
          </w:tcPr>
          <w:p w14:paraId="0C77BC02" w14:textId="77777777" w:rsidR="00AD1AF1" w:rsidRPr="00063384" w:rsidRDefault="00AD1AF1" w:rsidP="00642BD7">
            <w:pPr>
              <w:ind w:firstLine="34"/>
            </w:pPr>
            <w:r w:rsidRPr="00063384">
              <w:t>Hoog risico</w:t>
            </w:r>
          </w:p>
          <w:p w14:paraId="46277053" w14:textId="77777777" w:rsidR="00AD1AF1" w:rsidRPr="00063384" w:rsidRDefault="00AD1AF1" w:rsidP="00642BD7">
            <w:pPr>
              <w:ind w:firstLine="34"/>
            </w:pPr>
          </w:p>
        </w:tc>
        <w:tc>
          <w:tcPr>
            <w:tcW w:w="1932" w:type="dxa"/>
          </w:tcPr>
          <w:p w14:paraId="720D04EE" w14:textId="50982E78" w:rsidR="00AD1AF1" w:rsidRPr="00063384" w:rsidRDefault="00AD1AF1" w:rsidP="00E135F1">
            <w:r w:rsidRPr="00063384">
              <w:t>Persoonsgegevens, opslag buiten EU, onduidelijke verwerking</w:t>
            </w:r>
          </w:p>
        </w:tc>
        <w:tc>
          <w:tcPr>
            <w:tcW w:w="5391" w:type="dxa"/>
          </w:tcPr>
          <w:p w14:paraId="78830410" w14:textId="694DDE31" w:rsidR="00AD1AF1" w:rsidRPr="00063384" w:rsidRDefault="00D97ED8" w:rsidP="00E135F1">
            <w:r w:rsidRPr="00063384">
              <w:t>Eerst DPIA of n</w:t>
            </w:r>
            <w:r w:rsidR="00AD1AF1" w:rsidRPr="00063384">
              <w:t>iet toegelaten</w:t>
            </w:r>
          </w:p>
        </w:tc>
      </w:tr>
      <w:tr w:rsidR="00AD1AF1" w14:paraId="12E0525E" w14:textId="77777777" w:rsidTr="006E77FE">
        <w:tc>
          <w:tcPr>
            <w:tcW w:w="1744" w:type="dxa"/>
          </w:tcPr>
          <w:p w14:paraId="2D8805A1" w14:textId="77777777" w:rsidR="00AD1AF1" w:rsidRPr="00063384" w:rsidRDefault="00AD1AF1" w:rsidP="00B27B1C">
            <w:r w:rsidRPr="00063384">
              <w:t>Onaanvaardbaar risico</w:t>
            </w:r>
          </w:p>
          <w:p w14:paraId="205AF383" w14:textId="77777777" w:rsidR="00AD1AF1" w:rsidRPr="00063384" w:rsidRDefault="00AD1AF1" w:rsidP="00642BD7">
            <w:pPr>
              <w:ind w:firstLine="34"/>
            </w:pPr>
          </w:p>
        </w:tc>
        <w:tc>
          <w:tcPr>
            <w:tcW w:w="1932" w:type="dxa"/>
          </w:tcPr>
          <w:p w14:paraId="5C3C9CF7" w14:textId="37B1FE9D" w:rsidR="00AD1AF1" w:rsidRPr="00063384" w:rsidRDefault="00AD1AF1" w:rsidP="00E135F1">
            <w:r w:rsidRPr="00063384">
              <w:t>Gebruik van data voor training, gevoelige data, oncontroleerbare tool</w:t>
            </w:r>
          </w:p>
        </w:tc>
        <w:tc>
          <w:tcPr>
            <w:tcW w:w="5391" w:type="dxa"/>
          </w:tcPr>
          <w:p w14:paraId="1C5E884C" w14:textId="2E459676" w:rsidR="00AD1AF1" w:rsidRDefault="00AD1AF1" w:rsidP="00E135F1">
            <w:r w:rsidRPr="00063384">
              <w:t>Verboden</w:t>
            </w:r>
          </w:p>
        </w:tc>
      </w:tr>
    </w:tbl>
    <w:p w14:paraId="6036746F" w14:textId="1A29841C" w:rsidR="00B62C2E" w:rsidRDefault="00B62C2E" w:rsidP="00B62C2E">
      <w:pPr>
        <w:pStyle w:val="Kop4"/>
      </w:pPr>
      <w:r>
        <w:t>Operationele detailmatrix DPO</w:t>
      </w:r>
    </w:p>
    <w:p w14:paraId="59C4EF8C" w14:textId="3B63B5D2" w:rsidR="00ED1A5D" w:rsidRPr="00ED1A5D" w:rsidRDefault="00ED1A5D" w:rsidP="00ED1A5D">
      <w:r>
        <w:t>In opbouw</w:t>
      </w:r>
    </w:p>
    <w:p w14:paraId="347F7CF3" w14:textId="047F3E9C" w:rsidR="00827681" w:rsidRDefault="00827681" w:rsidP="00143516">
      <w:pPr>
        <w:pStyle w:val="Kop2"/>
      </w:pPr>
      <w:bookmarkStart w:id="33" w:name="_Toc232773920"/>
      <w:r w:rsidRPr="00827681">
        <w:t>Inclusie</w:t>
      </w:r>
      <w:bookmarkEnd w:id="33"/>
    </w:p>
    <w:p w14:paraId="2558D69D" w14:textId="7085FA59" w:rsidR="00286551" w:rsidRPr="00286551" w:rsidRDefault="00286551" w:rsidP="00286551">
      <w:pPr>
        <w:jc w:val="both"/>
      </w:pPr>
      <w:r w:rsidRPr="00286551">
        <w:t xml:space="preserve">Bij de inzet van AI </w:t>
      </w:r>
      <w:r w:rsidR="00887150">
        <w:t>bewaken w</w:t>
      </w:r>
      <w:r w:rsidRPr="00286551">
        <w:t>e gelijke onderwijskansen</w:t>
      </w:r>
      <w:r w:rsidR="003430AB">
        <w:t xml:space="preserve"> </w:t>
      </w:r>
      <w:r w:rsidR="00887150" w:rsidRPr="00286551">
        <w:t>en zorgen we ervoor dat AI een ondersteunend middel blijft, zonder sociale ongelijkheid te versterken.</w:t>
      </w:r>
      <w:r w:rsidR="003430AB">
        <w:t xml:space="preserve"> </w:t>
      </w:r>
      <w:r w:rsidRPr="00286551">
        <w:t>Niet elke leerling beschikt over dezelfde digitale toegang of vaardigheden, waardoor begeleiding en ondersteuning essentieel blijven.</w:t>
      </w:r>
    </w:p>
    <w:p w14:paraId="6B4763E3" w14:textId="32034F94" w:rsidR="00286551" w:rsidRPr="00286551" w:rsidRDefault="00286551" w:rsidP="1F106292">
      <w:pPr>
        <w:jc w:val="both"/>
      </w:pPr>
      <w:r>
        <w:t>We gaan ervan uit dat alle leerlingen minimaal toegang hebben tot gratis en door de scholengroep ondersteunde AI-toepassingen. In de onderwijspraktijk en evaluatie wordt enkel uitgegaan van deze basisvoorzieningen.</w:t>
      </w:r>
      <w:r w:rsidR="00E10734">
        <w:t xml:space="preserve"> </w:t>
      </w:r>
      <w:r>
        <w:t xml:space="preserve">We zijn ons ervan bewust dat sommige leerlingen via de thuissituatie toegang hebben tot betalende AI-tools of uitgebreidere functionaliteiten. </w:t>
      </w:r>
      <w:r w:rsidR="01B855B8" w:rsidRPr="1F106292">
        <w:rPr>
          <w:rFonts w:ascii="Calibri" w:eastAsia="Calibri" w:hAnsi="Calibri" w:cs="Calibri"/>
          <w:szCs w:val="22"/>
        </w:rPr>
        <w:t xml:space="preserve">Daartoe zet de scholengroep in op Copilot M365 als gedeelde basisvoorziening, zodat elke leerling en leerkracht over gelijkwaardige mogelijkheden beschikt." </w:t>
      </w:r>
      <w:r>
        <w:t>Het gebruik daarvan mag nooit leiden tot een oneerlijk voordeel ten opzichte van andere leerlingen. Daarom:</w:t>
      </w:r>
    </w:p>
    <w:p w14:paraId="3F0F38DB" w14:textId="6CA381AB" w:rsidR="00E10734" w:rsidRPr="00286551" w:rsidRDefault="00286551" w:rsidP="00E10734">
      <w:pPr>
        <w:pStyle w:val="Lijstalinea"/>
        <w:numPr>
          <w:ilvl w:val="0"/>
          <w:numId w:val="21"/>
        </w:numPr>
        <w:jc w:val="both"/>
      </w:pPr>
      <w:r w:rsidRPr="00286551">
        <w:t>worden opdrachten en evaluaties zo ontworpen dat ze haalbaar zijn zonder betalende toepassingen</w:t>
      </w:r>
    </w:p>
    <w:p w14:paraId="748E9A6B" w14:textId="57B26BDD" w:rsidR="00286551" w:rsidRPr="00286551" w:rsidRDefault="00286551" w:rsidP="00E10734">
      <w:pPr>
        <w:pStyle w:val="Lijstalinea"/>
        <w:numPr>
          <w:ilvl w:val="0"/>
          <w:numId w:val="21"/>
        </w:numPr>
        <w:jc w:val="both"/>
      </w:pPr>
      <w:r w:rsidRPr="00286551">
        <w:t>worden geen verwachtingen gesteld die afhankelijk zijn van betalende AI-functionaliteit</w:t>
      </w:r>
    </w:p>
    <w:p w14:paraId="60F9196F" w14:textId="77777777" w:rsidR="00E10734" w:rsidRDefault="00286551" w:rsidP="00B85EE6">
      <w:pPr>
        <w:pStyle w:val="Lijstalinea"/>
        <w:numPr>
          <w:ilvl w:val="0"/>
          <w:numId w:val="21"/>
        </w:numPr>
        <w:jc w:val="both"/>
      </w:pPr>
      <w:r w:rsidRPr="00286551">
        <w:t>wordt, waar nodig, het gebruik van externe tools begrensd of expliciet gekaderd</w:t>
      </w:r>
    </w:p>
    <w:p w14:paraId="1DEDCFBB" w14:textId="77777777" w:rsidR="00E10734" w:rsidRDefault="00286551" w:rsidP="00B85EE6">
      <w:pPr>
        <w:pStyle w:val="Lijstalinea"/>
        <w:numPr>
          <w:ilvl w:val="0"/>
          <w:numId w:val="21"/>
        </w:numPr>
        <w:jc w:val="both"/>
      </w:pPr>
      <w:r w:rsidRPr="00286551">
        <w:t>blijft het leerproces en de eigen inbreng van de leerling steeds centraal staan.</w:t>
      </w:r>
    </w:p>
    <w:p w14:paraId="651A7130" w14:textId="56D77080" w:rsidR="00095663" w:rsidRPr="00095663" w:rsidRDefault="00095663" w:rsidP="00B85EE6">
      <w:pPr>
        <w:pStyle w:val="Kop2"/>
      </w:pPr>
      <w:bookmarkStart w:id="34" w:name="_Toc232773921"/>
      <w:r w:rsidRPr="00095663">
        <w:t>Professionalisering</w:t>
      </w:r>
      <w:bookmarkEnd w:id="34"/>
    </w:p>
    <w:p w14:paraId="1F093C82" w14:textId="3D3AF91A" w:rsidR="00BE276E" w:rsidRDefault="6110E073" w:rsidP="653A77F4">
      <w:pPr>
        <w:jc w:val="both"/>
        <w:rPr>
          <w:color w:val="FF0000"/>
          <w:sz w:val="24"/>
        </w:rPr>
      </w:pPr>
      <w:r>
        <w:t xml:space="preserve">Schoolleiders en beleidsmakers bouwen bijkomende expertise op rond de impact van AI op onderwijs en evaluatie, de ethische en juridische risico’s </w:t>
      </w:r>
      <w:r w:rsidR="0FD728F3">
        <w:t>é</w:t>
      </w:r>
      <w:r>
        <w:t>n de bijhorende beleidskeuzes en communicatie.</w:t>
      </w:r>
      <w:r w:rsidRPr="653A77F4">
        <w:rPr>
          <w:color w:val="FF0000"/>
          <w:sz w:val="24"/>
        </w:rPr>
        <w:t> </w:t>
      </w:r>
    </w:p>
    <w:p w14:paraId="5C77E7F3" w14:textId="77777777" w:rsidR="00095663" w:rsidRPr="00095663" w:rsidRDefault="00095663" w:rsidP="00E6298D">
      <w:pPr>
        <w:pStyle w:val="Kop1"/>
      </w:pPr>
      <w:bookmarkStart w:id="35" w:name="_Toc232773922"/>
      <w:r w:rsidRPr="00095663">
        <w:t>Rollen en verantwoordelijkheden</w:t>
      </w:r>
      <w:bookmarkEnd w:id="35"/>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109"/>
        <w:gridCol w:w="5989"/>
      </w:tblGrid>
      <w:tr w:rsidR="00E6298D" w:rsidRPr="00095663" w14:paraId="059CFBF8" w14:textId="77777777" w:rsidTr="1F106292">
        <w:tc>
          <w:tcPr>
            <w:tcW w:w="3109" w:type="dxa"/>
            <w:tcBorders>
              <w:top w:val="single" w:sz="8" w:space="0" w:color="A3A3A3"/>
              <w:left w:val="single" w:sz="8" w:space="0" w:color="A3A3A3"/>
              <w:bottom w:val="single" w:sz="8" w:space="0" w:color="A3A3A3"/>
              <w:right w:val="single" w:sz="8" w:space="0" w:color="A3A3A3"/>
            </w:tcBorders>
            <w:shd w:val="clear" w:color="auto" w:fill="44546A"/>
            <w:tcMar>
              <w:top w:w="40" w:type="dxa"/>
              <w:left w:w="60" w:type="dxa"/>
              <w:bottom w:w="40" w:type="dxa"/>
              <w:right w:w="60" w:type="dxa"/>
            </w:tcMar>
            <w:hideMark/>
          </w:tcPr>
          <w:p w14:paraId="7F0A48E3" w14:textId="77777777" w:rsidR="00095663" w:rsidRPr="00095663" w:rsidRDefault="00095663" w:rsidP="00095663">
            <w:pPr>
              <w:jc w:val="both"/>
              <w:rPr>
                <w:color w:val="FFFFFF" w:themeColor="background1"/>
                <w:szCs w:val="22"/>
              </w:rPr>
            </w:pPr>
            <w:r w:rsidRPr="00095663">
              <w:rPr>
                <w:b/>
                <w:bCs/>
                <w:color w:val="FFFFFF" w:themeColor="background1"/>
                <w:szCs w:val="22"/>
              </w:rPr>
              <w:t>Rol</w:t>
            </w:r>
          </w:p>
        </w:tc>
        <w:tc>
          <w:tcPr>
            <w:tcW w:w="5989" w:type="dxa"/>
            <w:tcBorders>
              <w:top w:val="single" w:sz="8" w:space="0" w:color="A3A3A3"/>
              <w:left w:val="single" w:sz="8" w:space="0" w:color="A3A3A3"/>
              <w:bottom w:val="single" w:sz="8" w:space="0" w:color="A3A3A3"/>
              <w:right w:val="single" w:sz="8" w:space="0" w:color="A3A3A3"/>
            </w:tcBorders>
            <w:shd w:val="clear" w:color="auto" w:fill="44546A"/>
            <w:tcMar>
              <w:top w:w="40" w:type="dxa"/>
              <w:left w:w="60" w:type="dxa"/>
              <w:bottom w:w="40" w:type="dxa"/>
              <w:right w:w="60" w:type="dxa"/>
            </w:tcMar>
            <w:hideMark/>
          </w:tcPr>
          <w:p w14:paraId="489B3715" w14:textId="77777777" w:rsidR="00095663" w:rsidRPr="00095663" w:rsidRDefault="00095663" w:rsidP="00095663">
            <w:pPr>
              <w:jc w:val="both"/>
              <w:rPr>
                <w:color w:val="FFFFFF" w:themeColor="background1"/>
                <w:szCs w:val="22"/>
              </w:rPr>
            </w:pPr>
            <w:r w:rsidRPr="00095663">
              <w:rPr>
                <w:b/>
                <w:bCs/>
                <w:color w:val="FFFFFF" w:themeColor="background1"/>
                <w:szCs w:val="22"/>
              </w:rPr>
              <w:t>Verantwoordelijkheden</w:t>
            </w:r>
          </w:p>
        </w:tc>
      </w:tr>
      <w:tr w:rsidR="00095663" w:rsidRPr="00095663" w14:paraId="237679FE" w14:textId="77777777" w:rsidTr="1F106292">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7B1CAD" w14:textId="3638DF0D" w:rsidR="00095663" w:rsidRPr="00095663" w:rsidRDefault="00095663" w:rsidP="00095663">
            <w:pPr>
              <w:jc w:val="both"/>
              <w:rPr>
                <w:szCs w:val="22"/>
              </w:rPr>
            </w:pPr>
            <w:r w:rsidRPr="00095663">
              <w:rPr>
                <w:szCs w:val="22"/>
              </w:rPr>
              <w:t>Bestuursorgaan (</w:t>
            </w:r>
            <w:r w:rsidR="00CB7CDB">
              <w:rPr>
                <w:szCs w:val="22"/>
              </w:rPr>
              <w:t xml:space="preserve">voorbereid in de </w:t>
            </w:r>
            <w:r w:rsidRPr="00095663">
              <w:rPr>
                <w:szCs w:val="22"/>
              </w:rPr>
              <w:t>IT-commissie)</w:t>
            </w:r>
          </w:p>
        </w:tc>
        <w:tc>
          <w:tcPr>
            <w:tcW w:w="59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0812E7" w14:textId="77777777" w:rsidR="00095663" w:rsidRPr="00095663" w:rsidRDefault="00095663">
            <w:pPr>
              <w:numPr>
                <w:ilvl w:val="1"/>
                <w:numId w:val="9"/>
              </w:numPr>
              <w:tabs>
                <w:tab w:val="clear" w:pos="1440"/>
              </w:tabs>
              <w:ind w:left="364"/>
              <w:jc w:val="both"/>
              <w:rPr>
                <w:szCs w:val="22"/>
              </w:rPr>
            </w:pPr>
            <w:r w:rsidRPr="00095663">
              <w:rPr>
                <w:szCs w:val="22"/>
              </w:rPr>
              <w:t>Stelt de kaders voor het AI-beleid vast.</w:t>
            </w:r>
          </w:p>
          <w:p w14:paraId="68CA2412" w14:textId="77777777" w:rsidR="00095663" w:rsidRPr="00095663" w:rsidRDefault="00095663">
            <w:pPr>
              <w:numPr>
                <w:ilvl w:val="1"/>
                <w:numId w:val="9"/>
              </w:numPr>
              <w:tabs>
                <w:tab w:val="clear" w:pos="1440"/>
              </w:tabs>
              <w:ind w:left="364"/>
              <w:jc w:val="both"/>
              <w:rPr>
                <w:szCs w:val="22"/>
              </w:rPr>
            </w:pPr>
            <w:r w:rsidRPr="00095663">
              <w:rPr>
                <w:szCs w:val="22"/>
              </w:rPr>
              <w:t>Zorgt voor infrastructurele en wettelijke randvoorwaarden.</w:t>
            </w:r>
          </w:p>
          <w:p w14:paraId="3F149F6B" w14:textId="77777777" w:rsidR="002E28FA" w:rsidRDefault="00095663" w:rsidP="002E28FA">
            <w:pPr>
              <w:numPr>
                <w:ilvl w:val="1"/>
                <w:numId w:val="9"/>
              </w:numPr>
              <w:tabs>
                <w:tab w:val="clear" w:pos="1440"/>
              </w:tabs>
              <w:ind w:left="364"/>
              <w:jc w:val="both"/>
            </w:pPr>
            <w:r>
              <w:t>Bewaakt de ethische dimensie van AI-gebruik op scholengroepniveau.</w:t>
            </w:r>
          </w:p>
          <w:p w14:paraId="2DD6C5FE" w14:textId="3C2052C8" w:rsidR="00331252" w:rsidRPr="00095663" w:rsidRDefault="00FC6626" w:rsidP="002E28FA">
            <w:pPr>
              <w:numPr>
                <w:ilvl w:val="1"/>
                <w:numId w:val="9"/>
              </w:numPr>
              <w:tabs>
                <w:tab w:val="clear" w:pos="1440"/>
              </w:tabs>
              <w:ind w:left="364"/>
              <w:jc w:val="both"/>
            </w:pPr>
            <w:r>
              <w:t>Het BOG neemt de uiteindelijke beslissingen.</w:t>
            </w:r>
          </w:p>
        </w:tc>
      </w:tr>
      <w:tr w:rsidR="00095663" w:rsidRPr="00095663" w14:paraId="203B17F1" w14:textId="77777777" w:rsidTr="1F106292">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32BB26" w14:textId="77777777" w:rsidR="00095663" w:rsidRPr="00095663" w:rsidRDefault="00095663" w:rsidP="00095663">
            <w:pPr>
              <w:jc w:val="both"/>
              <w:rPr>
                <w:szCs w:val="22"/>
              </w:rPr>
            </w:pPr>
            <w:r w:rsidRPr="00095663">
              <w:rPr>
                <w:szCs w:val="22"/>
              </w:rPr>
              <w:t>Directie</w:t>
            </w:r>
          </w:p>
        </w:tc>
        <w:tc>
          <w:tcPr>
            <w:tcW w:w="59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426B49" w14:textId="77777777" w:rsidR="00095663" w:rsidRPr="00095663" w:rsidRDefault="00095663">
            <w:pPr>
              <w:numPr>
                <w:ilvl w:val="1"/>
                <w:numId w:val="10"/>
              </w:numPr>
              <w:tabs>
                <w:tab w:val="clear" w:pos="1440"/>
              </w:tabs>
              <w:ind w:left="364"/>
              <w:jc w:val="both"/>
              <w:rPr>
                <w:szCs w:val="22"/>
              </w:rPr>
            </w:pPr>
            <w:r w:rsidRPr="00095663">
              <w:rPr>
                <w:szCs w:val="22"/>
              </w:rPr>
              <w:t>Vertaalt de kaders naar AI-beleid voor de school.</w:t>
            </w:r>
          </w:p>
          <w:p w14:paraId="3B1A9820" w14:textId="77777777" w:rsidR="00095663" w:rsidRPr="00095663" w:rsidRDefault="00095663">
            <w:pPr>
              <w:numPr>
                <w:ilvl w:val="1"/>
                <w:numId w:val="10"/>
              </w:numPr>
              <w:tabs>
                <w:tab w:val="clear" w:pos="1440"/>
              </w:tabs>
              <w:ind w:left="364"/>
              <w:jc w:val="both"/>
              <w:rPr>
                <w:szCs w:val="22"/>
              </w:rPr>
            </w:pPr>
            <w:r w:rsidRPr="00095663">
              <w:rPr>
                <w:szCs w:val="22"/>
              </w:rPr>
              <w:t>Bewaakt de naleving van het beleid binnen de school.</w:t>
            </w:r>
          </w:p>
          <w:p w14:paraId="064ADDD8" w14:textId="77777777" w:rsidR="00095663" w:rsidRPr="00095663" w:rsidRDefault="00095663">
            <w:pPr>
              <w:numPr>
                <w:ilvl w:val="1"/>
                <w:numId w:val="10"/>
              </w:numPr>
              <w:tabs>
                <w:tab w:val="clear" w:pos="1440"/>
              </w:tabs>
              <w:ind w:left="364"/>
              <w:jc w:val="both"/>
              <w:rPr>
                <w:szCs w:val="22"/>
              </w:rPr>
            </w:pPr>
            <w:r w:rsidRPr="00095663">
              <w:rPr>
                <w:szCs w:val="22"/>
              </w:rPr>
              <w:t>Communiceert het AI-beleid actief naar ouders en leerlingen.</w:t>
            </w:r>
          </w:p>
          <w:p w14:paraId="012D4F43" w14:textId="77777777" w:rsidR="00095663" w:rsidRPr="00095663" w:rsidRDefault="00095663">
            <w:pPr>
              <w:numPr>
                <w:ilvl w:val="1"/>
                <w:numId w:val="10"/>
              </w:numPr>
              <w:tabs>
                <w:tab w:val="clear" w:pos="1440"/>
              </w:tabs>
              <w:ind w:left="364"/>
              <w:jc w:val="both"/>
              <w:rPr>
                <w:szCs w:val="22"/>
              </w:rPr>
            </w:pPr>
            <w:r w:rsidRPr="00095663">
              <w:rPr>
                <w:szCs w:val="22"/>
              </w:rPr>
              <w:t>Zorgt voor deskundigheidsbevordering op het gebied van AI-geletterdheid.</w:t>
            </w:r>
          </w:p>
          <w:p w14:paraId="257C390F" w14:textId="7388F4C1" w:rsidR="00095663" w:rsidRPr="00095663" w:rsidRDefault="00095663" w:rsidP="1F106292">
            <w:pPr>
              <w:numPr>
                <w:ilvl w:val="1"/>
                <w:numId w:val="10"/>
              </w:numPr>
              <w:tabs>
                <w:tab w:val="clear" w:pos="1440"/>
              </w:tabs>
              <w:ind w:left="364"/>
              <w:jc w:val="both"/>
            </w:pPr>
            <w:r>
              <w:t>Zorgt voor een veilig klimaat waarin medewerkers vragen en twijfels rond AI kunnen uiten.</w:t>
            </w:r>
          </w:p>
          <w:p w14:paraId="42465BC3" w14:textId="7F9A12A7" w:rsidR="00095663" w:rsidRPr="00095663" w:rsidRDefault="4C0521E8" w:rsidP="1F106292">
            <w:pPr>
              <w:numPr>
                <w:ilvl w:val="1"/>
                <w:numId w:val="10"/>
              </w:numPr>
              <w:tabs>
                <w:tab w:val="clear" w:pos="1440"/>
              </w:tabs>
              <w:ind w:left="364"/>
              <w:jc w:val="both"/>
              <w:rPr>
                <w:rFonts w:ascii="Calibri" w:eastAsia="Calibri" w:hAnsi="Calibri" w:cs="Calibri"/>
                <w:szCs w:val="22"/>
              </w:rPr>
            </w:pPr>
            <w:r w:rsidRPr="1F106292">
              <w:rPr>
                <w:rFonts w:ascii="Calibri" w:eastAsia="Calibri" w:hAnsi="Calibri" w:cs="Calibri"/>
                <w:szCs w:val="22"/>
              </w:rPr>
              <w:t xml:space="preserve">Bewaakt gelijke toegang tot AI-tools voor alle leerlingen en zet daarom in op Copilot </w:t>
            </w:r>
            <w:r w:rsidR="5C3CB347" w:rsidRPr="6E4860BF">
              <w:rPr>
                <w:rFonts w:ascii="Calibri" w:eastAsia="Calibri" w:hAnsi="Calibri" w:cs="Calibri"/>
                <w:szCs w:val="22"/>
              </w:rPr>
              <w:t>Chat</w:t>
            </w:r>
            <w:r w:rsidRPr="1F106292">
              <w:rPr>
                <w:rFonts w:ascii="Calibri" w:eastAsia="Calibri" w:hAnsi="Calibri" w:cs="Calibri"/>
                <w:szCs w:val="22"/>
              </w:rPr>
              <w:t>, zodat elke leerling en leerkracht over dezelfde mogelijkheden beschikt.</w:t>
            </w:r>
          </w:p>
        </w:tc>
      </w:tr>
      <w:tr w:rsidR="00095663" w:rsidRPr="00095663" w14:paraId="4F6362E9" w14:textId="77777777" w:rsidTr="1F106292">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123E29" w14:textId="77777777" w:rsidR="00095663" w:rsidRPr="00095663" w:rsidRDefault="00095663" w:rsidP="00095663">
            <w:pPr>
              <w:jc w:val="both"/>
              <w:rPr>
                <w:szCs w:val="22"/>
              </w:rPr>
            </w:pPr>
            <w:r w:rsidRPr="00095663">
              <w:rPr>
                <w:szCs w:val="22"/>
              </w:rPr>
              <w:t>IT-dienst</w:t>
            </w:r>
          </w:p>
        </w:tc>
        <w:tc>
          <w:tcPr>
            <w:tcW w:w="59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E77AEB" w14:textId="77777777" w:rsidR="00095663" w:rsidRPr="00095663" w:rsidRDefault="00095663">
            <w:pPr>
              <w:numPr>
                <w:ilvl w:val="1"/>
                <w:numId w:val="11"/>
              </w:numPr>
              <w:tabs>
                <w:tab w:val="clear" w:pos="1440"/>
              </w:tabs>
              <w:ind w:left="364"/>
              <w:jc w:val="both"/>
              <w:rPr>
                <w:szCs w:val="22"/>
              </w:rPr>
            </w:pPr>
            <w:r w:rsidRPr="00095663">
              <w:rPr>
                <w:szCs w:val="22"/>
              </w:rPr>
              <w:t>Beheert systemen, stelt toegangen in en evalueert AI-toepassingen technisch.</w:t>
            </w:r>
          </w:p>
        </w:tc>
      </w:tr>
      <w:tr w:rsidR="00095663" w:rsidRPr="00095663" w14:paraId="53DE97E6" w14:textId="77777777" w:rsidTr="1F106292">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D660CF" w14:textId="77777777" w:rsidR="00095663" w:rsidRPr="00095663" w:rsidRDefault="00095663" w:rsidP="00095663">
            <w:pPr>
              <w:jc w:val="both"/>
            </w:pPr>
            <w:r>
              <w:t>Pedagogische ICT-coördinatoren</w:t>
            </w:r>
          </w:p>
        </w:tc>
        <w:tc>
          <w:tcPr>
            <w:tcW w:w="59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DB8650" w14:textId="5F30C60D" w:rsidR="4C3CA08B" w:rsidRDefault="4C3CA08B" w:rsidP="6E4860BF">
            <w:pPr>
              <w:numPr>
                <w:ilvl w:val="1"/>
                <w:numId w:val="12"/>
              </w:numPr>
              <w:tabs>
                <w:tab w:val="clear" w:pos="1440"/>
              </w:tabs>
              <w:ind w:left="364"/>
              <w:jc w:val="both"/>
            </w:pPr>
            <w:r w:rsidRPr="6E4860BF">
              <w:t>Adviseren directie en beleidsmakers en houden de vinger aan de pols rond AI-gebruik binnen onderwijs</w:t>
            </w:r>
          </w:p>
          <w:p w14:paraId="654CA8B5" w14:textId="77777777" w:rsidR="00095663" w:rsidRPr="00095663" w:rsidRDefault="00095663">
            <w:pPr>
              <w:numPr>
                <w:ilvl w:val="1"/>
                <w:numId w:val="12"/>
              </w:numPr>
              <w:tabs>
                <w:tab w:val="clear" w:pos="1440"/>
              </w:tabs>
              <w:ind w:left="364"/>
              <w:jc w:val="both"/>
            </w:pPr>
            <w:r>
              <w:t>Evalueren nieuwe AI-toepassingen voor ze schoolbreed worden ingezet.</w:t>
            </w:r>
          </w:p>
          <w:p w14:paraId="48F11AD8" w14:textId="77777777" w:rsidR="00095663" w:rsidRPr="00095663" w:rsidRDefault="00095663">
            <w:pPr>
              <w:numPr>
                <w:ilvl w:val="1"/>
                <w:numId w:val="12"/>
              </w:numPr>
              <w:tabs>
                <w:tab w:val="clear" w:pos="1440"/>
              </w:tabs>
              <w:ind w:left="364"/>
              <w:jc w:val="both"/>
              <w:rPr>
                <w:szCs w:val="22"/>
              </w:rPr>
            </w:pPr>
            <w:r w:rsidRPr="00095663">
              <w:rPr>
                <w:szCs w:val="22"/>
              </w:rPr>
              <w:t>Zorgen voor kennisdeling binnen het team en stellen goed practices beschikbaar.</w:t>
            </w:r>
          </w:p>
          <w:p w14:paraId="649FAA4E" w14:textId="0F7E7A5B" w:rsidR="00095663" w:rsidRPr="00095663" w:rsidRDefault="00095663">
            <w:pPr>
              <w:numPr>
                <w:ilvl w:val="1"/>
                <w:numId w:val="12"/>
              </w:numPr>
              <w:tabs>
                <w:tab w:val="clear" w:pos="1440"/>
              </w:tabs>
              <w:ind w:left="364"/>
              <w:jc w:val="both"/>
              <w:rPr>
                <w:szCs w:val="22"/>
              </w:rPr>
            </w:pPr>
            <w:r w:rsidRPr="00095663">
              <w:rPr>
                <w:szCs w:val="22"/>
              </w:rPr>
              <w:t xml:space="preserve">Ondersteunen </w:t>
            </w:r>
            <w:r w:rsidR="003F47A7">
              <w:rPr>
                <w:szCs w:val="22"/>
              </w:rPr>
              <w:t>leerkrachten</w:t>
            </w:r>
            <w:r w:rsidRPr="00095663">
              <w:rPr>
                <w:szCs w:val="22"/>
              </w:rPr>
              <w:t xml:space="preserve"> bij het gebruik van AI.</w:t>
            </w:r>
          </w:p>
          <w:p w14:paraId="5C556A5F" w14:textId="77777777" w:rsidR="00095663" w:rsidRPr="00095663" w:rsidRDefault="00095663">
            <w:pPr>
              <w:numPr>
                <w:ilvl w:val="1"/>
                <w:numId w:val="12"/>
              </w:numPr>
              <w:tabs>
                <w:tab w:val="clear" w:pos="1440"/>
              </w:tabs>
              <w:ind w:left="364"/>
              <w:jc w:val="both"/>
              <w:rPr>
                <w:szCs w:val="22"/>
              </w:rPr>
            </w:pPr>
            <w:r w:rsidRPr="00095663">
              <w:rPr>
                <w:szCs w:val="22"/>
              </w:rPr>
              <w:t>Signaleren knelpunten.</w:t>
            </w:r>
          </w:p>
        </w:tc>
      </w:tr>
      <w:tr w:rsidR="00095663" w:rsidRPr="00095663" w14:paraId="349E881C" w14:textId="77777777" w:rsidTr="1F106292">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764725" w14:textId="77777777" w:rsidR="00095663" w:rsidRPr="00095663" w:rsidRDefault="00095663" w:rsidP="00095663">
            <w:pPr>
              <w:jc w:val="both"/>
              <w:rPr>
                <w:szCs w:val="22"/>
              </w:rPr>
            </w:pPr>
            <w:r w:rsidRPr="00095663">
              <w:rPr>
                <w:szCs w:val="22"/>
              </w:rPr>
              <w:t>Leerkrachten</w:t>
            </w:r>
          </w:p>
        </w:tc>
        <w:tc>
          <w:tcPr>
            <w:tcW w:w="59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942231" w14:textId="77777777" w:rsidR="00095663" w:rsidRPr="00095663" w:rsidRDefault="00095663">
            <w:pPr>
              <w:numPr>
                <w:ilvl w:val="1"/>
                <w:numId w:val="13"/>
              </w:numPr>
              <w:tabs>
                <w:tab w:val="clear" w:pos="1440"/>
              </w:tabs>
              <w:ind w:left="364"/>
              <w:jc w:val="both"/>
              <w:rPr>
                <w:szCs w:val="22"/>
              </w:rPr>
            </w:pPr>
            <w:r w:rsidRPr="00095663">
              <w:rPr>
                <w:szCs w:val="22"/>
              </w:rPr>
              <w:t>Zijn verantwoordelijk voor een bij de school passende inzet van AI in de klas.</w:t>
            </w:r>
          </w:p>
          <w:p w14:paraId="16F0A425" w14:textId="77777777" w:rsidR="00095663" w:rsidRPr="00095663" w:rsidRDefault="00095663">
            <w:pPr>
              <w:numPr>
                <w:ilvl w:val="1"/>
                <w:numId w:val="13"/>
              </w:numPr>
              <w:tabs>
                <w:tab w:val="clear" w:pos="1440"/>
              </w:tabs>
              <w:ind w:left="364"/>
              <w:jc w:val="both"/>
              <w:rPr>
                <w:szCs w:val="22"/>
              </w:rPr>
            </w:pPr>
            <w:r w:rsidRPr="00095663">
              <w:rPr>
                <w:szCs w:val="22"/>
              </w:rPr>
              <w:t>Reflecteren regelmatig op de eigen AI-praktijk en passen die bij waar nodig.</w:t>
            </w:r>
          </w:p>
          <w:p w14:paraId="28D5D9F6" w14:textId="77777777" w:rsidR="00095663" w:rsidRPr="00095663" w:rsidRDefault="00095663">
            <w:pPr>
              <w:numPr>
                <w:ilvl w:val="1"/>
                <w:numId w:val="13"/>
              </w:numPr>
              <w:tabs>
                <w:tab w:val="clear" w:pos="1440"/>
              </w:tabs>
              <w:ind w:left="364"/>
              <w:jc w:val="both"/>
              <w:rPr>
                <w:szCs w:val="22"/>
              </w:rPr>
            </w:pPr>
            <w:r w:rsidRPr="00095663">
              <w:rPr>
                <w:szCs w:val="22"/>
              </w:rPr>
              <w:t>Communiceren vooraf duidelijk aan leerlingen wanneer en hoe AI mag worden gebruikt bij een opdracht.</w:t>
            </w:r>
          </w:p>
          <w:p w14:paraId="2F1786E3" w14:textId="77777777" w:rsidR="00095663" w:rsidRPr="00095663" w:rsidRDefault="00095663">
            <w:pPr>
              <w:numPr>
                <w:ilvl w:val="1"/>
                <w:numId w:val="13"/>
              </w:numPr>
              <w:tabs>
                <w:tab w:val="clear" w:pos="1440"/>
              </w:tabs>
              <w:ind w:left="364"/>
              <w:jc w:val="both"/>
              <w:rPr>
                <w:szCs w:val="22"/>
              </w:rPr>
            </w:pPr>
            <w:r w:rsidRPr="00095663">
              <w:rPr>
                <w:szCs w:val="22"/>
              </w:rPr>
              <w:t>Signaleren problemen of lacunes in het beleid aan de ICT-coördinator of directie.</w:t>
            </w:r>
          </w:p>
        </w:tc>
      </w:tr>
      <w:tr w:rsidR="00095663" w:rsidRPr="00095663" w14:paraId="6DC91FB6" w14:textId="77777777" w:rsidTr="1F106292">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D86540" w14:textId="77777777" w:rsidR="00095663" w:rsidRPr="00095663" w:rsidRDefault="00095663" w:rsidP="00095663">
            <w:pPr>
              <w:jc w:val="both"/>
              <w:rPr>
                <w:szCs w:val="22"/>
              </w:rPr>
            </w:pPr>
            <w:r w:rsidRPr="00095663">
              <w:rPr>
                <w:szCs w:val="22"/>
              </w:rPr>
              <w:t>Leerlingen</w:t>
            </w:r>
          </w:p>
        </w:tc>
        <w:tc>
          <w:tcPr>
            <w:tcW w:w="59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B1223D" w14:textId="77777777" w:rsidR="00095663" w:rsidRPr="00095663" w:rsidRDefault="00095663">
            <w:pPr>
              <w:numPr>
                <w:ilvl w:val="1"/>
                <w:numId w:val="14"/>
              </w:numPr>
              <w:tabs>
                <w:tab w:val="clear" w:pos="1440"/>
              </w:tabs>
              <w:ind w:left="364"/>
              <w:jc w:val="both"/>
              <w:rPr>
                <w:szCs w:val="22"/>
              </w:rPr>
            </w:pPr>
            <w:r w:rsidRPr="00095663">
              <w:rPr>
                <w:szCs w:val="22"/>
              </w:rPr>
              <w:t>Zijn verantwoordelijk voor transparant en eerlijk gebruik van AI.</w:t>
            </w:r>
          </w:p>
          <w:p w14:paraId="4E7B5DC5" w14:textId="77777777" w:rsidR="00095663" w:rsidRPr="00095663" w:rsidRDefault="00095663">
            <w:pPr>
              <w:numPr>
                <w:ilvl w:val="1"/>
                <w:numId w:val="14"/>
              </w:numPr>
              <w:tabs>
                <w:tab w:val="clear" w:pos="1440"/>
              </w:tabs>
              <w:ind w:left="364"/>
              <w:jc w:val="both"/>
              <w:rPr>
                <w:szCs w:val="22"/>
              </w:rPr>
            </w:pPr>
            <w:r w:rsidRPr="00095663">
              <w:rPr>
                <w:szCs w:val="22"/>
              </w:rPr>
              <w:t>Melden onregelmatigheden of problemen aan de leerkracht.</w:t>
            </w:r>
          </w:p>
        </w:tc>
      </w:tr>
      <w:tr w:rsidR="00095663" w:rsidRPr="00095663" w14:paraId="0D7B6096" w14:textId="77777777" w:rsidTr="1F106292">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D27E74" w14:textId="77777777" w:rsidR="00095663" w:rsidRPr="00095663" w:rsidRDefault="00095663" w:rsidP="00095663">
            <w:pPr>
              <w:jc w:val="both"/>
              <w:rPr>
                <w:szCs w:val="22"/>
              </w:rPr>
            </w:pPr>
            <w:r w:rsidRPr="00095663">
              <w:rPr>
                <w:szCs w:val="22"/>
              </w:rPr>
              <w:t>Ouders/Voogden</w:t>
            </w:r>
          </w:p>
        </w:tc>
        <w:tc>
          <w:tcPr>
            <w:tcW w:w="59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4A135D" w14:textId="77777777" w:rsidR="00095663" w:rsidRPr="00095663" w:rsidRDefault="00095663">
            <w:pPr>
              <w:numPr>
                <w:ilvl w:val="1"/>
                <w:numId w:val="15"/>
              </w:numPr>
              <w:tabs>
                <w:tab w:val="clear" w:pos="1440"/>
              </w:tabs>
              <w:ind w:left="364"/>
              <w:jc w:val="both"/>
              <w:rPr>
                <w:szCs w:val="22"/>
              </w:rPr>
            </w:pPr>
            <w:r w:rsidRPr="00095663">
              <w:rPr>
                <w:szCs w:val="22"/>
              </w:rPr>
              <w:t>Spelen een rol bij de digitale opvoeding thuis.</w:t>
            </w:r>
          </w:p>
          <w:p w14:paraId="51D5ADDA" w14:textId="77777777" w:rsidR="00095663" w:rsidRPr="00095663" w:rsidRDefault="00095663">
            <w:pPr>
              <w:numPr>
                <w:ilvl w:val="1"/>
                <w:numId w:val="15"/>
              </w:numPr>
              <w:tabs>
                <w:tab w:val="clear" w:pos="1440"/>
              </w:tabs>
              <w:ind w:left="364"/>
              <w:jc w:val="both"/>
              <w:rPr>
                <w:szCs w:val="22"/>
              </w:rPr>
            </w:pPr>
            <w:r w:rsidRPr="00095663">
              <w:rPr>
                <w:szCs w:val="22"/>
              </w:rPr>
              <w:t>Helpen het mee bewaken van gepast AI-gebruik buiten de schoolomgeving.</w:t>
            </w:r>
          </w:p>
        </w:tc>
      </w:tr>
      <w:tr w:rsidR="00095663" w:rsidRPr="00095663" w14:paraId="425941E6" w14:textId="77777777" w:rsidTr="1F106292">
        <w:tc>
          <w:tcPr>
            <w:tcW w:w="310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350C8B" w14:textId="77777777" w:rsidR="00095663" w:rsidRPr="00095663" w:rsidRDefault="00095663" w:rsidP="00095663">
            <w:pPr>
              <w:jc w:val="both"/>
              <w:rPr>
                <w:szCs w:val="22"/>
              </w:rPr>
            </w:pPr>
            <w:r w:rsidRPr="00095663">
              <w:rPr>
                <w:szCs w:val="22"/>
              </w:rPr>
              <w:t>Data Protection Officer (DPO)</w:t>
            </w:r>
          </w:p>
        </w:tc>
        <w:tc>
          <w:tcPr>
            <w:tcW w:w="598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2F1738" w14:textId="77777777" w:rsidR="00095663" w:rsidRPr="00095663" w:rsidRDefault="00095663">
            <w:pPr>
              <w:numPr>
                <w:ilvl w:val="1"/>
                <w:numId w:val="16"/>
              </w:numPr>
              <w:tabs>
                <w:tab w:val="clear" w:pos="1440"/>
              </w:tabs>
              <w:ind w:left="364"/>
              <w:jc w:val="both"/>
              <w:rPr>
                <w:szCs w:val="22"/>
              </w:rPr>
            </w:pPr>
            <w:r w:rsidRPr="00095663">
              <w:rPr>
                <w:szCs w:val="22"/>
              </w:rPr>
              <w:t xml:space="preserve">Is verantwoordelijk voor het bewaken van de privacy bij de inzet van AI. </w:t>
            </w:r>
          </w:p>
          <w:p w14:paraId="589AC0AB" w14:textId="77777777" w:rsidR="00095663" w:rsidRPr="00095663" w:rsidRDefault="00095663">
            <w:pPr>
              <w:numPr>
                <w:ilvl w:val="1"/>
                <w:numId w:val="16"/>
              </w:numPr>
              <w:tabs>
                <w:tab w:val="clear" w:pos="1440"/>
              </w:tabs>
              <w:ind w:left="364"/>
              <w:jc w:val="both"/>
              <w:rPr>
                <w:szCs w:val="22"/>
              </w:rPr>
            </w:pPr>
            <w:r w:rsidRPr="00095663">
              <w:rPr>
                <w:szCs w:val="22"/>
              </w:rPr>
              <w:t>Is verantwoordelijk voor het goedkeuren van AI-toepassingen.</w:t>
            </w:r>
          </w:p>
          <w:p w14:paraId="43DE4DBE" w14:textId="77777777" w:rsidR="00095663" w:rsidRPr="00095663" w:rsidRDefault="00095663">
            <w:pPr>
              <w:numPr>
                <w:ilvl w:val="1"/>
                <w:numId w:val="16"/>
              </w:numPr>
              <w:tabs>
                <w:tab w:val="clear" w:pos="1440"/>
              </w:tabs>
              <w:ind w:left="364"/>
              <w:jc w:val="both"/>
              <w:rPr>
                <w:szCs w:val="22"/>
              </w:rPr>
            </w:pPr>
            <w:r w:rsidRPr="00095663">
              <w:rPr>
                <w:szCs w:val="22"/>
              </w:rPr>
              <w:t>Behandelt datalekken of privacy incidenten die verband houden met AI.</w:t>
            </w:r>
          </w:p>
        </w:tc>
      </w:tr>
    </w:tbl>
    <w:p w14:paraId="7541E028" w14:textId="77777777" w:rsidR="00095663" w:rsidRPr="00095663" w:rsidRDefault="00095663" w:rsidP="00095663">
      <w:pPr>
        <w:jc w:val="both"/>
        <w:rPr>
          <w:color w:val="FF0000"/>
          <w:sz w:val="24"/>
        </w:rPr>
      </w:pPr>
      <w:r w:rsidRPr="2D09DDC1">
        <w:rPr>
          <w:color w:val="FF0000"/>
          <w:sz w:val="24"/>
        </w:rPr>
        <w:t> </w:t>
      </w:r>
    </w:p>
    <w:p w14:paraId="11B1B3F4" w14:textId="77777777" w:rsidR="00095663" w:rsidRPr="004F3084" w:rsidRDefault="00095663" w:rsidP="004F3084">
      <w:pPr>
        <w:pStyle w:val="Kop1"/>
      </w:pPr>
      <w:bookmarkStart w:id="36" w:name="_Toc232773924"/>
      <w:r w:rsidRPr="004F3084">
        <w:t>Evaluatie en herziening</w:t>
      </w:r>
      <w:bookmarkEnd w:id="36"/>
    </w:p>
    <w:p w14:paraId="6951451F" w14:textId="77777777" w:rsidR="00095663" w:rsidRPr="00095663" w:rsidRDefault="00095663" w:rsidP="00095663">
      <w:pPr>
        <w:jc w:val="both"/>
        <w:rPr>
          <w:szCs w:val="22"/>
        </w:rPr>
      </w:pPr>
      <w:r w:rsidRPr="00095663">
        <w:rPr>
          <w:szCs w:val="22"/>
        </w:rPr>
        <w:t>AI ontwikkelt zich in hoog tempo. Wat vandaag niet kan, kan morgen wel. Daarom is het belangrijk dat we ons AI-beleid regelmatig evalueren en herzien. Zo zorgen we ervoor dat onze keuzes blijven aansluiten bij actuele (wetenschappelijke) inzichten en ontwikkelingen.</w:t>
      </w:r>
    </w:p>
    <w:p w14:paraId="6DD599EA" w14:textId="77777777" w:rsidR="00095663" w:rsidRPr="00095663" w:rsidRDefault="00095663" w:rsidP="00095663">
      <w:pPr>
        <w:jc w:val="both"/>
        <w:rPr>
          <w:szCs w:val="22"/>
        </w:rPr>
      </w:pPr>
      <w:r w:rsidRPr="00095663">
        <w:rPr>
          <w:szCs w:val="22"/>
        </w:rPr>
        <w:t> </w:t>
      </w:r>
    </w:p>
    <w:p w14:paraId="367E962D" w14:textId="77777777" w:rsidR="00095663" w:rsidRDefault="00095663" w:rsidP="00095663">
      <w:pPr>
        <w:jc w:val="both"/>
        <w:rPr>
          <w:szCs w:val="22"/>
        </w:rPr>
      </w:pPr>
      <w:r w:rsidRPr="00095663">
        <w:rPr>
          <w:szCs w:val="22"/>
        </w:rPr>
        <w:t>De eigenaar van het AI-beleid evalueert halfjaarlijks het beleid en stelt verbeteringen voor waar nodig. Hierbij worden de directies betrokken. Dit AI-beleid moet jaarlijks formeel herzien worden en goedgekeurd worden door het Bestuursorgaan via de IT-commissie.</w:t>
      </w:r>
    </w:p>
    <w:p w14:paraId="02DFA245" w14:textId="0012262D" w:rsidR="00D55408" w:rsidRDefault="00D55408" w:rsidP="00D55408">
      <w:pPr>
        <w:pStyle w:val="Kop2"/>
      </w:pPr>
      <w:bookmarkStart w:id="37" w:name="_Toc232773925"/>
      <w:r>
        <w:t>Versiegeschiedenis en wijzigingen</w:t>
      </w:r>
      <w:bookmarkEnd w:id="37"/>
    </w:p>
    <w:tbl>
      <w:tblPr>
        <w:tblStyle w:val="Tabelraster"/>
        <w:tblW w:w="0" w:type="auto"/>
        <w:tblLook w:val="04A0" w:firstRow="1" w:lastRow="0" w:firstColumn="1" w:lastColumn="0" w:noHBand="0" w:noVBand="1"/>
      </w:tblPr>
      <w:tblGrid>
        <w:gridCol w:w="1441"/>
        <w:gridCol w:w="1621"/>
        <w:gridCol w:w="1642"/>
        <w:gridCol w:w="1991"/>
        <w:gridCol w:w="2413"/>
      </w:tblGrid>
      <w:tr w:rsidR="006E6A76" w14:paraId="11D70EA0" w14:textId="77777777" w:rsidTr="00A0334C">
        <w:tc>
          <w:tcPr>
            <w:tcW w:w="1755" w:type="dxa"/>
            <w:shd w:val="clear" w:color="auto" w:fill="002060"/>
          </w:tcPr>
          <w:p w14:paraId="330BA916" w14:textId="1D3BB9AC" w:rsidR="006E6A76" w:rsidRDefault="006E6A76" w:rsidP="006E6A76">
            <w:pPr>
              <w:jc w:val="center"/>
            </w:pPr>
            <w:r>
              <w:rPr>
                <w:rFonts w:cs="Times New Roman"/>
              </w:rPr>
              <w:t>Versie</w:t>
            </w:r>
          </w:p>
        </w:tc>
        <w:tc>
          <w:tcPr>
            <w:tcW w:w="1783" w:type="dxa"/>
            <w:shd w:val="clear" w:color="auto" w:fill="002060"/>
          </w:tcPr>
          <w:p w14:paraId="616279AC" w14:textId="0811CAC8" w:rsidR="006E6A76" w:rsidRDefault="006E6A76" w:rsidP="006E6A76">
            <w:pPr>
              <w:jc w:val="center"/>
            </w:pPr>
            <w:r>
              <w:t>Datum</w:t>
            </w:r>
          </w:p>
        </w:tc>
        <w:tc>
          <w:tcPr>
            <w:tcW w:w="1787" w:type="dxa"/>
            <w:shd w:val="clear" w:color="auto" w:fill="002060"/>
          </w:tcPr>
          <w:p w14:paraId="19E29CAB" w14:textId="1C90B999" w:rsidR="006E6A76" w:rsidRDefault="006E6A76" w:rsidP="006E6A76">
            <w:pPr>
              <w:jc w:val="center"/>
            </w:pPr>
            <w:r>
              <w:t>Aard van de wijziging</w:t>
            </w:r>
          </w:p>
        </w:tc>
        <w:tc>
          <w:tcPr>
            <w:tcW w:w="1991" w:type="dxa"/>
            <w:shd w:val="clear" w:color="auto" w:fill="002060"/>
          </w:tcPr>
          <w:p w14:paraId="25A11627" w14:textId="180537B5" w:rsidR="006E6A76" w:rsidRDefault="006E6A76" w:rsidP="006E6A76">
            <w:pPr>
              <w:jc w:val="center"/>
            </w:pPr>
            <w:r>
              <w:t>Beschrijving</w:t>
            </w:r>
          </w:p>
        </w:tc>
        <w:tc>
          <w:tcPr>
            <w:tcW w:w="1792" w:type="dxa"/>
            <w:shd w:val="clear" w:color="auto" w:fill="002060"/>
          </w:tcPr>
          <w:p w14:paraId="16E2B218" w14:textId="56324367" w:rsidR="006E6A76" w:rsidRDefault="006E6A76" w:rsidP="006E6A76">
            <w:pPr>
              <w:jc w:val="center"/>
            </w:pPr>
            <w:r>
              <w:t>Goedgekeurd door</w:t>
            </w:r>
          </w:p>
        </w:tc>
      </w:tr>
      <w:tr w:rsidR="006E6A76" w14:paraId="36BA5D97" w14:textId="77777777" w:rsidTr="00A0334C">
        <w:tc>
          <w:tcPr>
            <w:tcW w:w="1755" w:type="dxa"/>
          </w:tcPr>
          <w:p w14:paraId="77EF5FD0" w14:textId="38030A8F" w:rsidR="006E6A76" w:rsidRDefault="006E6A76" w:rsidP="006E6A76">
            <w:pPr>
              <w:jc w:val="center"/>
            </w:pPr>
            <w:r>
              <w:t>0.1</w:t>
            </w:r>
          </w:p>
        </w:tc>
        <w:tc>
          <w:tcPr>
            <w:tcW w:w="1783" w:type="dxa"/>
          </w:tcPr>
          <w:p w14:paraId="353BAA6C" w14:textId="7A0184A6" w:rsidR="006E6A76" w:rsidRDefault="006E6A76" w:rsidP="006E6A76">
            <w:pPr>
              <w:jc w:val="center"/>
            </w:pPr>
            <w:r>
              <w:t>04/05/2026</w:t>
            </w:r>
          </w:p>
        </w:tc>
        <w:tc>
          <w:tcPr>
            <w:tcW w:w="1787" w:type="dxa"/>
          </w:tcPr>
          <w:p w14:paraId="4D05AE73" w14:textId="4709032B" w:rsidR="006E6A76" w:rsidRDefault="00D01466" w:rsidP="00D01466">
            <w:r>
              <w:t>Eerste versie</w:t>
            </w:r>
          </w:p>
        </w:tc>
        <w:tc>
          <w:tcPr>
            <w:tcW w:w="1991" w:type="dxa"/>
          </w:tcPr>
          <w:p w14:paraId="6E025AF9" w14:textId="73107818" w:rsidR="006E6A76" w:rsidRDefault="00D01466" w:rsidP="00D01466">
            <w:r w:rsidRPr="00D01466">
              <w:t xml:space="preserve">Eerste </w:t>
            </w:r>
            <w:r w:rsidR="004F3084">
              <w:t xml:space="preserve">voorstelling van </w:t>
            </w:r>
            <w:r w:rsidR="00833F7D">
              <w:t xml:space="preserve">een </w:t>
            </w:r>
            <w:r w:rsidRPr="00D01466">
              <w:t>ontwerp van het beleidskader AI binnen Scholengroep Sint-Rembert</w:t>
            </w:r>
          </w:p>
        </w:tc>
        <w:tc>
          <w:tcPr>
            <w:tcW w:w="1792" w:type="dxa"/>
          </w:tcPr>
          <w:p w14:paraId="6B69038E" w14:textId="7BCBAE58" w:rsidR="006E6A76" w:rsidRDefault="00D01466" w:rsidP="006E6A76">
            <w:pPr>
              <w:jc w:val="center"/>
            </w:pPr>
            <w:r>
              <w:t>IT-commissie</w:t>
            </w:r>
          </w:p>
        </w:tc>
      </w:tr>
      <w:tr w:rsidR="006E6A76" w14:paraId="5555287A" w14:textId="77777777" w:rsidTr="00A0334C">
        <w:tc>
          <w:tcPr>
            <w:tcW w:w="1755" w:type="dxa"/>
          </w:tcPr>
          <w:p w14:paraId="3F16AA68" w14:textId="052BFA4E" w:rsidR="006E6A76" w:rsidRDefault="00777F4D" w:rsidP="006E6A76">
            <w:pPr>
              <w:jc w:val="center"/>
            </w:pPr>
            <w:r>
              <w:t>0.2</w:t>
            </w:r>
          </w:p>
        </w:tc>
        <w:tc>
          <w:tcPr>
            <w:tcW w:w="1783" w:type="dxa"/>
          </w:tcPr>
          <w:p w14:paraId="63943B5C" w14:textId="2D80739A" w:rsidR="006E6A76" w:rsidRDefault="00642698" w:rsidP="006E6A76">
            <w:pPr>
              <w:jc w:val="center"/>
            </w:pPr>
            <w:r>
              <w:t>12/05/2026</w:t>
            </w:r>
          </w:p>
        </w:tc>
        <w:tc>
          <w:tcPr>
            <w:tcW w:w="1787" w:type="dxa"/>
          </w:tcPr>
          <w:p w14:paraId="48B6219F" w14:textId="263D8CDC" w:rsidR="006E6A76" w:rsidRDefault="00A50AA3" w:rsidP="00A50AA3">
            <w:r w:rsidRPr="00A50AA3">
              <w:rPr>
                <w:lang w:val="nl-NL"/>
              </w:rPr>
              <w:t>Inhoudelijke verrijking</w:t>
            </w:r>
          </w:p>
        </w:tc>
        <w:tc>
          <w:tcPr>
            <w:tcW w:w="1991" w:type="dxa"/>
          </w:tcPr>
          <w:p w14:paraId="0E34AB81" w14:textId="108C2ADD" w:rsidR="006E6A76" w:rsidRDefault="00A50AA3" w:rsidP="00EE34BC">
            <w:r w:rsidRPr="00A50AA3">
              <w:rPr>
                <w:lang w:val="nl-NL"/>
              </w:rPr>
              <w:t>Aanvulling en verfijning op basis van input van PICT SO, met aandacht voor secundair onderwijs, didactische toepassingen en evaluatiepraktijken.</w:t>
            </w:r>
          </w:p>
        </w:tc>
        <w:tc>
          <w:tcPr>
            <w:tcW w:w="1792" w:type="dxa"/>
          </w:tcPr>
          <w:p w14:paraId="15A42611" w14:textId="7F33E40D" w:rsidR="006E6A76" w:rsidRDefault="00D01466" w:rsidP="006E6A76">
            <w:pPr>
              <w:jc w:val="center"/>
            </w:pPr>
            <w:r>
              <w:t>PICT</w:t>
            </w:r>
            <w:r w:rsidR="002C4287">
              <w:t xml:space="preserve"> SO</w:t>
            </w:r>
          </w:p>
        </w:tc>
      </w:tr>
      <w:tr w:rsidR="00642698" w14:paraId="39E5F912" w14:textId="77777777" w:rsidTr="00A0334C">
        <w:tc>
          <w:tcPr>
            <w:tcW w:w="1755" w:type="dxa"/>
          </w:tcPr>
          <w:p w14:paraId="6700C4D9" w14:textId="34CE0CE5" w:rsidR="00642698" w:rsidRDefault="00777F4D" w:rsidP="00642698">
            <w:pPr>
              <w:jc w:val="center"/>
            </w:pPr>
            <w:r>
              <w:t>0.3</w:t>
            </w:r>
          </w:p>
        </w:tc>
        <w:tc>
          <w:tcPr>
            <w:tcW w:w="1783" w:type="dxa"/>
          </w:tcPr>
          <w:p w14:paraId="238CA794" w14:textId="1A952946" w:rsidR="00642698" w:rsidRDefault="00642698" w:rsidP="00642698">
            <w:pPr>
              <w:jc w:val="center"/>
            </w:pPr>
            <w:r>
              <w:t>20/05/2026</w:t>
            </w:r>
          </w:p>
        </w:tc>
        <w:tc>
          <w:tcPr>
            <w:tcW w:w="1787" w:type="dxa"/>
          </w:tcPr>
          <w:p w14:paraId="66059E13" w14:textId="60BB463E" w:rsidR="004002DF" w:rsidRDefault="004002DF" w:rsidP="004002DF">
            <w:r w:rsidRPr="004002DF">
              <w:rPr>
                <w:lang w:val="nl-NL"/>
              </w:rPr>
              <w:t>Inhoudelijke verrijking</w:t>
            </w:r>
          </w:p>
        </w:tc>
        <w:tc>
          <w:tcPr>
            <w:tcW w:w="1991" w:type="dxa"/>
          </w:tcPr>
          <w:p w14:paraId="008E196B" w14:textId="1E971652" w:rsidR="00642698" w:rsidRDefault="004002DF" w:rsidP="004002DF">
            <w:r w:rsidRPr="004002DF">
              <w:rPr>
                <w:lang w:val="nl-NL"/>
              </w:rPr>
              <w:t>Aanvulling en concretisering op basis van input van PICT BaO, met focus op lager onderwijs, ontwikkelingsfase van leerlingen en begeleide inzet van AI.</w:t>
            </w:r>
          </w:p>
        </w:tc>
        <w:tc>
          <w:tcPr>
            <w:tcW w:w="1792" w:type="dxa"/>
          </w:tcPr>
          <w:p w14:paraId="6671E188" w14:textId="733FDD96" w:rsidR="00642698" w:rsidRDefault="00642698" w:rsidP="00642698">
            <w:pPr>
              <w:jc w:val="center"/>
            </w:pPr>
            <w:r>
              <w:t>PICT BaO</w:t>
            </w:r>
          </w:p>
        </w:tc>
      </w:tr>
      <w:tr w:rsidR="00642698" w14:paraId="6A0CF5F6" w14:textId="77777777" w:rsidTr="00A0334C">
        <w:tc>
          <w:tcPr>
            <w:tcW w:w="1755" w:type="dxa"/>
          </w:tcPr>
          <w:p w14:paraId="28C5069B" w14:textId="50DD0009" w:rsidR="00642698" w:rsidRDefault="00777F4D" w:rsidP="00642698">
            <w:pPr>
              <w:jc w:val="center"/>
            </w:pPr>
            <w:r>
              <w:t>0.4</w:t>
            </w:r>
          </w:p>
        </w:tc>
        <w:tc>
          <w:tcPr>
            <w:tcW w:w="1783" w:type="dxa"/>
          </w:tcPr>
          <w:p w14:paraId="299B2AD9" w14:textId="115FB625" w:rsidR="00642698" w:rsidRDefault="000C67D9" w:rsidP="00642698">
            <w:pPr>
              <w:jc w:val="center"/>
            </w:pPr>
            <w:r>
              <w:t>29/05/2026</w:t>
            </w:r>
          </w:p>
        </w:tc>
        <w:tc>
          <w:tcPr>
            <w:tcW w:w="1787" w:type="dxa"/>
          </w:tcPr>
          <w:p w14:paraId="40C785B2" w14:textId="1FE7FA19" w:rsidR="00642698" w:rsidRDefault="00A83ABD" w:rsidP="00A83ABD">
            <w:r>
              <w:t>Kritische toetsing</w:t>
            </w:r>
          </w:p>
        </w:tc>
        <w:tc>
          <w:tcPr>
            <w:tcW w:w="1991" w:type="dxa"/>
          </w:tcPr>
          <w:p w14:paraId="4160E6B7" w14:textId="5EED0BE2" w:rsidR="00642698" w:rsidRDefault="00A83ABD" w:rsidP="00A83ABD">
            <w:r w:rsidRPr="00A83ABD">
              <w:t>Kritische doorlichting door DT Rembert, met aandacht voor haalbaarheid, risico’s</w:t>
            </w:r>
            <w:r w:rsidR="00575497">
              <w:t xml:space="preserve"> </w:t>
            </w:r>
            <w:r w:rsidRPr="00A83ABD">
              <w:t xml:space="preserve">en aansluiting bij </w:t>
            </w:r>
            <w:r w:rsidR="00575497">
              <w:t>het schooleigen AI</w:t>
            </w:r>
            <w:r w:rsidR="0044007E">
              <w:t>-beleid.</w:t>
            </w:r>
          </w:p>
        </w:tc>
        <w:tc>
          <w:tcPr>
            <w:tcW w:w="1792" w:type="dxa"/>
          </w:tcPr>
          <w:p w14:paraId="3D7FC748" w14:textId="4DE083F6" w:rsidR="00642698" w:rsidRDefault="00642698" w:rsidP="00642698">
            <w:pPr>
              <w:jc w:val="center"/>
            </w:pPr>
            <w:r>
              <w:t>DT Rembert</w:t>
            </w:r>
          </w:p>
        </w:tc>
      </w:tr>
      <w:tr w:rsidR="00A0334C" w14:paraId="2248E0E0" w14:textId="77777777" w:rsidTr="00A0334C">
        <w:tc>
          <w:tcPr>
            <w:tcW w:w="1755" w:type="dxa"/>
          </w:tcPr>
          <w:p w14:paraId="3A6697B7" w14:textId="24CAFE7C" w:rsidR="00A0334C" w:rsidRDefault="00777F4D" w:rsidP="00642698">
            <w:pPr>
              <w:jc w:val="center"/>
            </w:pPr>
            <w:r>
              <w:t>0.5</w:t>
            </w:r>
          </w:p>
        </w:tc>
        <w:tc>
          <w:tcPr>
            <w:tcW w:w="1783" w:type="dxa"/>
          </w:tcPr>
          <w:p w14:paraId="0CD70899" w14:textId="20F43235" w:rsidR="00A0334C" w:rsidRDefault="00C739B2" w:rsidP="00642698">
            <w:pPr>
              <w:jc w:val="center"/>
            </w:pPr>
            <w:r>
              <w:t>08/06/2026</w:t>
            </w:r>
          </w:p>
        </w:tc>
        <w:tc>
          <w:tcPr>
            <w:tcW w:w="1787" w:type="dxa"/>
          </w:tcPr>
          <w:p w14:paraId="30718324" w14:textId="1D132ACB" w:rsidR="00A0334C" w:rsidRDefault="00994A15" w:rsidP="00642698">
            <w:r w:rsidRPr="004002DF">
              <w:rPr>
                <w:lang w:val="nl-NL"/>
              </w:rPr>
              <w:t>Inhoudelijke verrijking</w:t>
            </w:r>
          </w:p>
        </w:tc>
        <w:tc>
          <w:tcPr>
            <w:tcW w:w="1991" w:type="dxa"/>
          </w:tcPr>
          <w:p w14:paraId="0DC0C057" w14:textId="0FAA283D" w:rsidR="00A0334C" w:rsidRDefault="007D0396" w:rsidP="00642698">
            <w:r>
              <w:t xml:space="preserve">Overleg met </w:t>
            </w:r>
            <w:r w:rsidR="007952A6">
              <w:t>Lieve Van Assche en</w:t>
            </w:r>
            <w:r w:rsidR="009421DF">
              <w:t xml:space="preserve"> </w:t>
            </w:r>
            <w:r w:rsidR="009D137B">
              <w:t>Thomas Vliebergh</w:t>
            </w:r>
          </w:p>
        </w:tc>
        <w:tc>
          <w:tcPr>
            <w:tcW w:w="1792" w:type="dxa"/>
          </w:tcPr>
          <w:p w14:paraId="369F8F4A" w14:textId="5E767201" w:rsidR="00A0334C" w:rsidRDefault="007D0396" w:rsidP="00642698">
            <w:pPr>
              <w:jc w:val="center"/>
            </w:pPr>
            <w:r>
              <w:t>Ho</w:t>
            </w:r>
            <w:r w:rsidR="009D137B">
              <w:t>w</w:t>
            </w:r>
            <w:r>
              <w:t>est Brugge</w:t>
            </w:r>
          </w:p>
        </w:tc>
      </w:tr>
      <w:tr w:rsidR="00642698" w14:paraId="30A3E1F6" w14:textId="77777777" w:rsidTr="00A0334C">
        <w:tc>
          <w:tcPr>
            <w:tcW w:w="1755" w:type="dxa"/>
          </w:tcPr>
          <w:p w14:paraId="68B8B4C8" w14:textId="2D667166" w:rsidR="00642698" w:rsidRDefault="00642698" w:rsidP="00642698">
            <w:pPr>
              <w:jc w:val="center"/>
            </w:pPr>
            <w:r>
              <w:t>1.0</w:t>
            </w:r>
          </w:p>
        </w:tc>
        <w:tc>
          <w:tcPr>
            <w:tcW w:w="1783" w:type="dxa"/>
          </w:tcPr>
          <w:p w14:paraId="10FC415D" w14:textId="15B75C62" w:rsidR="00642698" w:rsidRDefault="00167730" w:rsidP="00642698">
            <w:pPr>
              <w:jc w:val="center"/>
            </w:pPr>
            <w:r>
              <w:t>23/06/2026</w:t>
            </w:r>
          </w:p>
        </w:tc>
        <w:tc>
          <w:tcPr>
            <w:tcW w:w="1787" w:type="dxa"/>
          </w:tcPr>
          <w:p w14:paraId="3864450F" w14:textId="7F9F0732" w:rsidR="00642698" w:rsidRDefault="00642698" w:rsidP="00642698">
            <w:r>
              <w:t>Definitieve goedkeuring</w:t>
            </w:r>
          </w:p>
        </w:tc>
        <w:tc>
          <w:tcPr>
            <w:tcW w:w="1991" w:type="dxa"/>
          </w:tcPr>
          <w:p w14:paraId="79BA13BB" w14:textId="72EE2C42" w:rsidR="00642698" w:rsidRDefault="00642698" w:rsidP="00642698">
            <w:r>
              <w:t>Beleidskader definitief goedgekeurd</w:t>
            </w:r>
          </w:p>
        </w:tc>
        <w:tc>
          <w:tcPr>
            <w:tcW w:w="1792" w:type="dxa"/>
          </w:tcPr>
          <w:p w14:paraId="7293F17B" w14:textId="6BDAF4F9" w:rsidR="00642698" w:rsidRDefault="00642698" w:rsidP="00642698">
            <w:pPr>
              <w:jc w:val="center"/>
            </w:pPr>
            <w:r>
              <w:t>BOG</w:t>
            </w:r>
          </w:p>
        </w:tc>
      </w:tr>
      <w:tr w:rsidR="00B27B1C" w14:paraId="6F8A54CE" w14:textId="77777777" w:rsidTr="00A0334C">
        <w:tc>
          <w:tcPr>
            <w:tcW w:w="1755" w:type="dxa"/>
          </w:tcPr>
          <w:p w14:paraId="4E546A60" w14:textId="161F4178" w:rsidR="00B27B1C" w:rsidRDefault="00777F4D" w:rsidP="00642698">
            <w:pPr>
              <w:jc w:val="center"/>
            </w:pPr>
            <w:r>
              <w:t>1.1</w:t>
            </w:r>
          </w:p>
        </w:tc>
        <w:tc>
          <w:tcPr>
            <w:tcW w:w="1783" w:type="dxa"/>
          </w:tcPr>
          <w:p w14:paraId="1781B7C0" w14:textId="2133AC24" w:rsidR="00B27B1C" w:rsidRDefault="001E74C0" w:rsidP="00642698">
            <w:pPr>
              <w:jc w:val="center"/>
            </w:pPr>
            <w:r>
              <w:t>xx/09/2026</w:t>
            </w:r>
          </w:p>
        </w:tc>
        <w:tc>
          <w:tcPr>
            <w:tcW w:w="1787" w:type="dxa"/>
          </w:tcPr>
          <w:p w14:paraId="6672FBA4" w14:textId="71431485" w:rsidR="00B27B1C" w:rsidRDefault="006C42E5" w:rsidP="00642698">
            <w:r w:rsidRPr="006C42E5">
              <w:t>Inhoudelijke verfijning</w:t>
            </w:r>
          </w:p>
        </w:tc>
        <w:tc>
          <w:tcPr>
            <w:tcW w:w="1991" w:type="dxa"/>
          </w:tcPr>
          <w:p w14:paraId="642CB9F0" w14:textId="7810693A" w:rsidR="00B27B1C" w:rsidRDefault="00EE34BC" w:rsidP="00642698">
            <w:r>
              <w:t>Overleg met Lieselot en Kevin</w:t>
            </w:r>
          </w:p>
        </w:tc>
        <w:tc>
          <w:tcPr>
            <w:tcW w:w="1792" w:type="dxa"/>
          </w:tcPr>
          <w:p w14:paraId="22E61397" w14:textId="2FFF0BE8" w:rsidR="00B27B1C" w:rsidRDefault="00EF1A09" w:rsidP="00642698">
            <w:pPr>
              <w:jc w:val="center"/>
            </w:pPr>
            <w:r w:rsidRPr="00EF1A09">
              <w:t>Aftoetsing van §7.2 Governance (incl. shadow AI en goedkeuringsprocedure) met DPO, met eventuele bijsturingen op basis van juridisch en privacy-advies</w:t>
            </w:r>
          </w:p>
        </w:tc>
      </w:tr>
    </w:tbl>
    <w:p w14:paraId="611D095B" w14:textId="77777777" w:rsidR="00C4054B" w:rsidRPr="00CE0019" w:rsidRDefault="00C4054B" w:rsidP="00AE3EA7">
      <w:pPr>
        <w:jc w:val="both"/>
        <w:rPr>
          <w:color w:val="FF0000"/>
          <w:sz w:val="24"/>
        </w:rPr>
      </w:pPr>
    </w:p>
    <w:sectPr w:rsidR="00C4054B" w:rsidRPr="00CE0019" w:rsidSect="00AC1622">
      <w:headerReference w:type="even" r:id="rId17"/>
      <w:headerReference w:type="default" r:id="rId18"/>
      <w:footerReference w:type="even" r:id="rId19"/>
      <w:footerReference w:type="default" r:id="rId20"/>
      <w:headerReference w:type="first" r:id="rId21"/>
      <w:footerReference w:type="first" r:id="rId22"/>
      <w:pgSz w:w="11900" w:h="16840"/>
      <w:pgMar w:top="2126" w:right="985" w:bottom="1440" w:left="1797" w:header="709" w:footer="725"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 Stael" w:date="2026-06-17T15:25:00Z" w:initials="AS">
    <w:p w14:paraId="3B2D1BA5" w14:textId="3B341AB1" w:rsidR="00260B63" w:rsidRDefault="00260B63">
      <w:r>
        <w:annotationRef/>
      </w:r>
      <w:r w:rsidRPr="1C65C8B3">
        <w:t xml:space="preserve">Hier eventueel nog aan toevoegen waar het document is besproken. Misschien is een apart tekstkader rond de 'status' van de tekst wenselijk. </w:t>
      </w:r>
    </w:p>
  </w:comment>
  <w:comment w:id="1" w:author="Arne Vanhaelewyn" w:date="2026-06-17T15:35:00Z" w:initials="AV">
    <w:p w14:paraId="2D849D65" w14:textId="77777777" w:rsidR="005E414F" w:rsidRDefault="005E414F" w:rsidP="005E414F">
      <w:pPr>
        <w:pStyle w:val="CommentText"/>
      </w:pPr>
      <w:r>
        <w:rPr>
          <w:rStyle w:val="CommentReference"/>
        </w:rPr>
        <w:annotationRef/>
      </w:r>
      <w:r>
        <w:t>Zie 11.1 of zag je dit anders?</w:t>
      </w:r>
    </w:p>
  </w:comment>
  <w:comment w:id="16" w:author="Silke Deschoemaeker" w:date="2026-06-02T11:15:00Z" w:initials="SD">
    <w:p w14:paraId="44A44366" w14:textId="77777777" w:rsidR="008011A7" w:rsidRDefault="008011A7">
      <w:r>
        <w:annotationRef/>
      </w:r>
      <w:r w:rsidRPr="0F174FEE">
        <w:t>?</w:t>
      </w:r>
    </w:p>
  </w:comment>
  <w:comment w:id="17" w:author="Arne Vanhaelewyn" w:date="2026-06-10T13:28:00Z" w:initials="AV">
    <w:p w14:paraId="6CBA69B5" w14:textId="77777777" w:rsidR="008011A7" w:rsidRDefault="008011A7">
      <w:pPr>
        <w:pStyle w:val="CommentText"/>
      </w:pPr>
      <w:r>
        <w:rPr>
          <w:rStyle w:val="CommentReference"/>
        </w:rPr>
        <w:annotationRef/>
      </w:r>
      <w:r w:rsidRPr="21F72B05">
        <w:t>Een actieplan dat uit dit kader kan komen... Hoe gaan we hier binnen de scholengroep mee om? Iets om met het directieteam binnen het sanctiebeleid over na te denken?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D1BA5" w15:done="1"/>
  <w15:commentEx w15:paraId="2D849D65" w15:paraIdParent="3B2D1BA5" w15:done="1"/>
  <w15:commentEx w15:paraId="44A44366" w15:done="1"/>
  <w15:commentEx w15:paraId="6CBA69B5" w15:paraIdParent="44A4436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413292" w16cex:dateUtc="2026-06-17T13:25:00Z"/>
  <w16cex:commentExtensible w16cex:durableId="29A50337" w16cex:dateUtc="2026-06-17T13:35:00Z"/>
  <w16cex:commentExtensible w16cex:durableId="76B3017F" w16cex:dateUtc="2026-06-02T09:15:00Z"/>
  <w16cex:commentExtensible w16cex:durableId="66B4B5BA" w16cex:dateUtc="2026-06-10T1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D1BA5" w16cid:durableId="02413292"/>
  <w16cid:commentId w16cid:paraId="2D849D65" w16cid:durableId="29A50337"/>
  <w16cid:commentId w16cid:paraId="44A44366" w16cid:durableId="76B3017F"/>
  <w16cid:commentId w16cid:paraId="6CBA69B5" w16cid:durableId="66B4B5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E3E4" w14:textId="77777777" w:rsidR="008F1A90" w:rsidRDefault="008F1A90" w:rsidP="001A2CC4">
      <w:r>
        <w:separator/>
      </w:r>
    </w:p>
  </w:endnote>
  <w:endnote w:type="continuationSeparator" w:id="0">
    <w:p w14:paraId="0B01125E" w14:textId="77777777" w:rsidR="008F1A90" w:rsidRDefault="008F1A90" w:rsidP="001A2CC4">
      <w:r>
        <w:continuationSeparator/>
      </w:r>
    </w:p>
  </w:endnote>
  <w:endnote w:type="continuationNotice" w:id="1">
    <w:p w14:paraId="4C46B6BC" w14:textId="77777777" w:rsidR="008F1A90" w:rsidRDefault="008F1A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ansaSoftStd-Normal">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4E07" w14:textId="77777777" w:rsidR="00095663" w:rsidRDefault="0009566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CCDD" w14:textId="77777777" w:rsidR="000631EF" w:rsidRPr="00353C56" w:rsidRDefault="000631EF" w:rsidP="00AC1622">
    <w:pPr>
      <w:pStyle w:val="BasicParagraph"/>
      <w:tabs>
        <w:tab w:val="right" w:pos="9356"/>
      </w:tabs>
      <w:rPr>
        <w:rFonts w:ascii="Calibri" w:hAnsi="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E2F4" w14:textId="2BD4AAB5" w:rsidR="000631EF" w:rsidRPr="00972685" w:rsidRDefault="000631EF" w:rsidP="00CE164D">
    <w:pPr>
      <w:pStyle w:val="BasicParagraph"/>
      <w:tabs>
        <w:tab w:val="right" w:pos="9356"/>
      </w:tabs>
      <w:ind w:left="-993"/>
      <w:jc w:val="center"/>
      <w:rPr>
        <w:rFonts w:ascii="Calibri" w:hAnsi="Calibri"/>
        <w:lang w:val="nl-NL"/>
      </w:rPr>
    </w:pPr>
    <w:r w:rsidRPr="00972685">
      <w:rPr>
        <w:rFonts w:ascii="Calibri" w:hAnsi="Calibri" w:cs="SansaSoftStd-Normal"/>
        <w:b/>
        <w:color w:val="72B633"/>
        <w:lang w:val="nl-NL"/>
      </w:rPr>
      <w:t>www.sint-rembert.be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44A40" w14:textId="77777777" w:rsidR="008F1A90" w:rsidRDefault="008F1A90" w:rsidP="001A2CC4">
      <w:r>
        <w:separator/>
      </w:r>
    </w:p>
  </w:footnote>
  <w:footnote w:type="continuationSeparator" w:id="0">
    <w:p w14:paraId="23625D86" w14:textId="77777777" w:rsidR="008F1A90" w:rsidRDefault="008F1A90" w:rsidP="001A2CC4">
      <w:r>
        <w:continuationSeparator/>
      </w:r>
    </w:p>
  </w:footnote>
  <w:footnote w:type="continuationNotice" w:id="1">
    <w:p w14:paraId="1F92118F" w14:textId="77777777" w:rsidR="008F1A90" w:rsidRDefault="008F1A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20CF" w14:textId="6FC018C9" w:rsidR="00095663" w:rsidRDefault="0009566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E6BA" w14:textId="3783CA1C" w:rsidR="000631EF" w:rsidRPr="00AC1622" w:rsidRDefault="000631EF">
    <w:pPr>
      <w:pStyle w:val="Koptekst"/>
      <w:rPr>
        <w:rFonts w:cstheme="majorHAnsi"/>
        <w:b/>
      </w:rPr>
    </w:pPr>
    <w:r>
      <w:rPr>
        <w:noProof/>
        <w:lang w:eastAsia="nl-BE"/>
      </w:rPr>
      <mc:AlternateContent>
        <mc:Choice Requires="wps">
          <w:drawing>
            <wp:anchor distT="0" distB="0" distL="114300" distR="114300" simplePos="0" relativeHeight="251658243" behindDoc="0" locked="0" layoutInCell="1" allowOverlap="1" wp14:anchorId="2CB1B027" wp14:editId="43130148">
              <wp:simplePos x="0" y="0"/>
              <wp:positionH relativeFrom="column">
                <wp:posOffset>-569595</wp:posOffset>
              </wp:positionH>
              <wp:positionV relativeFrom="paragraph">
                <wp:posOffset>759460</wp:posOffset>
              </wp:positionV>
              <wp:extent cx="6372225" cy="0"/>
              <wp:effectExtent l="38100" t="38100" r="66675" b="95250"/>
              <wp:wrapNone/>
              <wp:docPr id="20" name="Rechte verbindingslijn 20"/>
              <wp:cNvGraphicFramePr/>
              <a:graphic xmlns:a="http://schemas.openxmlformats.org/drawingml/2006/main">
                <a:graphicData uri="http://schemas.microsoft.com/office/word/2010/wordprocessingShape">
                  <wps:wsp>
                    <wps:cNvCnPr/>
                    <wps:spPr>
                      <a:xfrm>
                        <a:off x="0" y="0"/>
                        <a:ext cx="6372225" cy="0"/>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80DB46D">
            <v:line id="Rechte verbindingslijn 20" style="position:absolute;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pt" from="-44.85pt,59.8pt" to="456.9pt,59.8pt" w14:anchorId="3AF64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">
              <v:shadow on="t" color="black" opacity="24903f" offset="0,.55556mm" origin=",.5"/>
            </v:line>
          </w:pict>
        </mc:Fallback>
      </mc:AlternateContent>
    </w:r>
    <w:r w:rsidRPr="00964472">
      <w:rPr>
        <w:noProof/>
        <w:lang w:eastAsia="nl-BE"/>
      </w:rPr>
      <w:drawing>
        <wp:anchor distT="0" distB="0" distL="114300" distR="114300" simplePos="0" relativeHeight="251658241" behindDoc="0" locked="0" layoutInCell="1" allowOverlap="1" wp14:anchorId="6A3F27D2" wp14:editId="24E1816C">
          <wp:simplePos x="0" y="0"/>
          <wp:positionH relativeFrom="page">
            <wp:posOffset>485775</wp:posOffset>
          </wp:positionH>
          <wp:positionV relativeFrom="page">
            <wp:posOffset>331470</wp:posOffset>
          </wp:positionV>
          <wp:extent cx="2134800" cy="763200"/>
          <wp:effectExtent l="0" t="0" r="0" b="0"/>
          <wp:wrapNone/>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tRembertGroep_klein.jpg"/>
                  <pic:cNvPicPr/>
                </pic:nvPicPr>
                <pic:blipFill>
                  <a:blip r:embed="rId1">
                    <a:extLst>
                      <a:ext uri="{28A0092B-C50C-407E-A947-70E740481C1C}">
                        <a14:useLocalDpi xmlns:a14="http://schemas.microsoft.com/office/drawing/2010/main" val="0"/>
                      </a:ext>
                    </a:extLst>
                  </a:blip>
                  <a:stretch>
                    <a:fillRect/>
                  </a:stretch>
                </pic:blipFill>
                <pic:spPr>
                  <a:xfrm>
                    <a:off x="0" y="0"/>
                    <a:ext cx="2134800" cy="763200"/>
                  </a:xfrm>
                  <a:prstGeom prst="rect">
                    <a:avLst/>
                  </a:prstGeom>
                </pic:spPr>
              </pic:pic>
            </a:graphicData>
          </a:graphic>
          <wp14:sizeRelH relativeFrom="page">
            <wp14:pctWidth>0</wp14:pctWidth>
          </wp14:sizeRelH>
          <wp14:sizeRelV relativeFrom="page">
            <wp14:pctHeight>0</wp14:pctHeight>
          </wp14:sizeRelV>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8F917" w14:textId="6CD45746" w:rsidR="000631EF" w:rsidRDefault="00066A47">
    <w:pPr>
      <w:pStyle w:val="Koptekst"/>
    </w:pPr>
    <w:r>
      <w:rPr>
        <w:noProof/>
        <w:lang w:eastAsia="nl-BE"/>
      </w:rPr>
      <mc:AlternateContent>
        <mc:Choice Requires="wps">
          <w:drawing>
            <wp:anchor distT="0" distB="0" distL="114300" distR="114300" simplePos="0" relativeHeight="251658244" behindDoc="0" locked="0" layoutInCell="1" allowOverlap="1" wp14:anchorId="2925175C" wp14:editId="0C9A1A8F">
              <wp:simplePos x="0" y="0"/>
              <wp:positionH relativeFrom="margin">
                <wp:posOffset>2875915</wp:posOffset>
              </wp:positionH>
              <wp:positionV relativeFrom="page">
                <wp:posOffset>335280</wp:posOffset>
              </wp:positionV>
              <wp:extent cx="2875915" cy="371475"/>
              <wp:effectExtent l="0" t="0" r="0" b="0"/>
              <wp:wrapNone/>
              <wp:docPr id="2" name="Tekstvak 2"/>
              <wp:cNvGraphicFramePr/>
              <a:graphic xmlns:a="http://schemas.openxmlformats.org/drawingml/2006/main">
                <a:graphicData uri="http://schemas.microsoft.com/office/word/2010/wordprocessingShape">
                  <wps:wsp>
                    <wps:cNvSpPr txBox="1"/>
                    <wps:spPr>
                      <a:xfrm>
                        <a:off x="0" y="0"/>
                        <a:ext cx="287591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DE06B" w14:textId="014AC39D" w:rsidR="00066A47" w:rsidRPr="00EB278D" w:rsidRDefault="00066A47" w:rsidP="00066A47">
                          <w:pPr>
                            <w:jc w:val="right"/>
                            <w:rPr>
                              <w:rFonts w:cstheme="majorHAnsi"/>
                              <w:i/>
                              <w:iCs/>
                              <w:sz w:val="16"/>
                              <w:szCs w:val="16"/>
                            </w:rPr>
                          </w:pPr>
                          <w:r w:rsidRPr="00EB278D">
                            <w:rPr>
                              <w:rFonts w:cstheme="majorHAnsi"/>
                              <w:i/>
                              <w:iCs/>
                              <w:sz w:val="16"/>
                              <w:szCs w:val="16"/>
                            </w:rPr>
                            <w:t xml:space="preserve">laatst aangepast op: </w:t>
                          </w:r>
                          <w:sdt>
                            <w:sdtPr>
                              <w:rPr>
                                <w:rFonts w:cstheme="majorHAnsi"/>
                                <w:i/>
                                <w:iCs/>
                                <w:sz w:val="16"/>
                                <w:szCs w:val="16"/>
                              </w:rPr>
                              <w:alias w:val="Kies hier de datum"/>
                              <w:tag w:val="Kies hier de datum"/>
                              <w:id w:val="138702704"/>
                              <w:placeholder>
                                <w:docPart w:val="8AAB87CABC494215971FD04AE9C2AC51"/>
                              </w:placeholder>
                              <w:date w:fullDate="2026-06-19T00:00:00Z">
                                <w:dateFormat w:val="dd MMM yyyy"/>
                                <w:lid w:val="nl-BE"/>
                                <w:storeMappedDataAs w:val="dateTime"/>
                                <w:calendar w:val="gregorian"/>
                              </w:date>
                            </w:sdtPr>
                            <w:sdtEndPr/>
                            <w:sdtContent>
                              <w:r w:rsidR="00C71CCF">
                                <w:rPr>
                                  <w:rFonts w:cstheme="majorHAnsi"/>
                                  <w:i/>
                                  <w:iCs/>
                                  <w:sz w:val="16"/>
                                  <w:szCs w:val="16"/>
                                </w:rPr>
                                <w:t>19 jun 2026</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550785C">
            <v:shapetype id="_x0000_t202" coordsize="21600,21600" o:spt="202" path="m,l,21600r21600,l21600,xe" w14:anchorId="2925175C">
              <v:stroke joinstyle="miter"/>
              <v:path gradientshapeok="t" o:connecttype="rect"/>
            </v:shapetype>
            <v:shape id="Tekstvak 2" style="position:absolute;margin-left:226.45pt;margin-top:26.4pt;width:226.45pt;height:29.2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">
              <v:textbox>
                <w:txbxContent>
                  <w:p w:rsidRPr="00EB278D" w:rsidR="00066A47" w:rsidP="00066A47" w:rsidRDefault="00066A47" w14:paraId="7C33F105" w14:textId="014AC39D">
                    <w:pPr>
                      <w:jc w:val="right"/>
                      <w:rPr>
                        <w:rFonts w:cstheme="majorHAnsi"/>
                        <w:i/>
                        <w:iCs/>
                        <w:sz w:val="16"/>
                        <w:szCs w:val="16"/>
                      </w:rPr>
                    </w:pPr>
                    <w:r w:rsidRPr="00EB278D">
                      <w:rPr>
                        <w:rFonts w:cstheme="majorHAnsi"/>
                        <w:i/>
                        <w:iCs/>
                        <w:sz w:val="16"/>
                        <w:szCs w:val="16"/>
                      </w:rPr>
                      <w:t xml:space="preserve">laatst aangepast op: </w:t>
                    </w:r>
                    <w:sdt>
                      <w:sdtPr>
                        <w:id w:val="737031120"/>
                        <w:rPr>
                          <w:rFonts w:cstheme="majorHAnsi"/>
                          <w:i/>
                          <w:iCs/>
                          <w:sz w:val="16"/>
                          <w:szCs w:val="16"/>
                        </w:rPr>
                        <w:alias w:val="Kies hier de datum"/>
                        <w:tag w:val="Kies hier de datum"/>
                        <w:id w:val="138702704"/>
                        <w:placeholder>
                          <w:docPart w:val="8AAB87CABC494215971FD04AE9C2AC51"/>
                        </w:placeholder>
                        <w:date w:fullDate="2026-06-19T00:00:00Z">
                          <w:dateFormat w:val="dd MMM yyyy"/>
                          <w:lid w:val="nl-BE"/>
                          <w:storeMappedDataAs w:val="dateTime"/>
                          <w:calendar w:val="gregorian"/>
                        </w:date>
                      </w:sdtPr>
                      <w:sdtContent>
                        <w:r w:rsidR="00C71CCF">
                          <w:rPr>
                            <w:rFonts w:cstheme="majorHAnsi"/>
                            <w:i/>
                            <w:iCs/>
                            <w:sz w:val="16"/>
                            <w:szCs w:val="16"/>
                          </w:rPr>
                          <w:t>19 jun 2026</w:t>
                        </w:r>
                      </w:sdtContent>
                    </w:sdt>
                  </w:p>
                </w:txbxContent>
              </v:textbox>
              <w10:wrap anchorx="margin" anchory="page"/>
            </v:shape>
          </w:pict>
        </mc:Fallback>
      </mc:AlternateContent>
    </w:r>
    <w:r w:rsidR="00530A5B" w:rsidRPr="00964472">
      <w:rPr>
        <w:noProof/>
        <w:lang w:eastAsia="nl-BE"/>
      </w:rPr>
      <w:drawing>
        <wp:anchor distT="0" distB="0" distL="114300" distR="114300" simplePos="0" relativeHeight="251658240" behindDoc="0" locked="0" layoutInCell="1" allowOverlap="1" wp14:anchorId="2A70F1A4" wp14:editId="67E08632">
          <wp:simplePos x="0" y="0"/>
          <wp:positionH relativeFrom="page">
            <wp:posOffset>544195</wp:posOffset>
          </wp:positionH>
          <wp:positionV relativeFrom="page">
            <wp:posOffset>333375</wp:posOffset>
          </wp:positionV>
          <wp:extent cx="1978660" cy="762635"/>
          <wp:effectExtent l="0" t="0" r="2540" b="0"/>
          <wp:wrapNone/>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tRembertGroep_klein.jpg"/>
                  <pic:cNvPicPr/>
                </pic:nvPicPr>
                <pic:blipFill>
                  <a:blip r:embed="rId1">
                    <a:extLst>
                      <a:ext uri="{28A0092B-C50C-407E-A947-70E740481C1C}">
                        <a14:useLocalDpi xmlns:a14="http://schemas.microsoft.com/office/drawing/2010/main" val="0"/>
                      </a:ext>
                    </a:extLst>
                  </a:blip>
                  <a:stretch>
                    <a:fillRect/>
                  </a:stretch>
                </pic:blipFill>
                <pic:spPr>
                  <a:xfrm>
                    <a:off x="0" y="0"/>
                    <a:ext cx="1978660" cy="762635"/>
                  </a:xfrm>
                  <a:prstGeom prst="rect">
                    <a:avLst/>
                  </a:prstGeom>
                </pic:spPr>
              </pic:pic>
            </a:graphicData>
          </a:graphic>
          <wp14:sizeRelH relativeFrom="page">
            <wp14:pctWidth>0</wp14:pctWidth>
          </wp14:sizeRelH>
          <wp14:sizeRelV relativeFrom="page">
            <wp14:pctHeight>0</wp14:pctHeight>
          </wp14:sizeRelV>
        </wp:anchor>
      </w:drawing>
    </w:r>
    <w:r w:rsidR="000631EF">
      <w:rPr>
        <w:noProof/>
        <w:lang w:eastAsia="nl-BE"/>
      </w:rPr>
      <mc:AlternateContent>
        <mc:Choice Requires="wps">
          <w:drawing>
            <wp:anchor distT="0" distB="0" distL="114300" distR="114300" simplePos="0" relativeHeight="251658242" behindDoc="0" locked="0" layoutInCell="1" allowOverlap="1" wp14:anchorId="7D76C1D6" wp14:editId="0C5B7D96">
              <wp:simplePos x="0" y="0"/>
              <wp:positionH relativeFrom="column">
                <wp:posOffset>-588645</wp:posOffset>
              </wp:positionH>
              <wp:positionV relativeFrom="paragraph">
                <wp:posOffset>788035</wp:posOffset>
              </wp:positionV>
              <wp:extent cx="6372225" cy="0"/>
              <wp:effectExtent l="38100" t="38100" r="66675" b="95250"/>
              <wp:wrapNone/>
              <wp:docPr id="16" name="Rechte verbindingslijn 16"/>
              <wp:cNvGraphicFramePr/>
              <a:graphic xmlns:a="http://schemas.openxmlformats.org/drawingml/2006/main">
                <a:graphicData uri="http://schemas.microsoft.com/office/word/2010/wordprocessingShape">
                  <wps:wsp>
                    <wps:cNvCnPr/>
                    <wps:spPr>
                      <a:xfrm>
                        <a:off x="0" y="0"/>
                        <a:ext cx="6372225" cy="0"/>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3DC42B3">
            <v:line id="Rechte verbindingslijn 1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pt" from="-46.35pt,62.05pt" to="455.4pt,62.05pt" w14:anchorId="3763AE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">
              <v:shadow on="t" color="black" opacity="24903f" offset="0,.55556mm" origin=",.5"/>
            </v:lin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XTaGy36cOJ9veY" int2:id="Bue2cOkV">
      <int2:state int2:value="Rejected" int2:type="spell"/>
    </int2:textHash>
    <int2:textHash int2:hashCode="w7WTxD6FqgIan9" int2:id="oMC5Vam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590"/>
    <w:multiLevelType w:val="multilevel"/>
    <w:tmpl w:val="F1C46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15472"/>
    <w:multiLevelType w:val="multilevel"/>
    <w:tmpl w:val="9B9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C96077"/>
    <w:multiLevelType w:val="hybridMultilevel"/>
    <w:tmpl w:val="EB2EC14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1063932"/>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787917"/>
    <w:multiLevelType w:val="multilevel"/>
    <w:tmpl w:val="85F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C01130"/>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7E740DA"/>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CE372D"/>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DF44393"/>
    <w:multiLevelType w:val="multilevel"/>
    <w:tmpl w:val="322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DD555E"/>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3DF4DC5"/>
    <w:multiLevelType w:val="multilevel"/>
    <w:tmpl w:val="9626B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E0F88"/>
    <w:multiLevelType w:val="multilevel"/>
    <w:tmpl w:val="119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B0DD5"/>
    <w:multiLevelType w:val="multilevel"/>
    <w:tmpl w:val="093A5A88"/>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39B7B40"/>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3C36E3F"/>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5FE1E08"/>
    <w:multiLevelType w:val="multilevel"/>
    <w:tmpl w:val="88F234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A19F5"/>
    <w:multiLevelType w:val="multilevel"/>
    <w:tmpl w:val="E0B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3D4C4A"/>
    <w:multiLevelType w:val="hybridMultilevel"/>
    <w:tmpl w:val="FE36052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12B565F"/>
    <w:multiLevelType w:val="multilevel"/>
    <w:tmpl w:val="A5D2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DA0D9D"/>
    <w:multiLevelType w:val="multilevel"/>
    <w:tmpl w:val="DBD4F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3169F"/>
    <w:multiLevelType w:val="hybridMultilevel"/>
    <w:tmpl w:val="067AF09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6844E80"/>
    <w:multiLevelType w:val="multilevel"/>
    <w:tmpl w:val="AC944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31F52"/>
    <w:multiLevelType w:val="multilevel"/>
    <w:tmpl w:val="831C4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F5B61"/>
    <w:multiLevelType w:val="hybridMultilevel"/>
    <w:tmpl w:val="6D0CF6BA"/>
    <w:lvl w:ilvl="0" w:tplc="C146566C">
      <w:start w:val="1"/>
      <w:numFmt w:val="bullet"/>
      <w:pStyle w:val="Opsomming1"/>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60D34E3D"/>
    <w:multiLevelType w:val="hybridMultilevel"/>
    <w:tmpl w:val="3B989442"/>
    <w:lvl w:ilvl="0" w:tplc="F5BE0D58">
      <w:numFmt w:val="bullet"/>
      <w:lvlText w:val="-"/>
      <w:lvlJc w:val="left"/>
      <w:pPr>
        <w:ind w:left="720" w:hanging="360"/>
      </w:pPr>
      <w:rPr>
        <w:rFonts w:ascii="Calibri" w:eastAsiaTheme="minorEastAsia"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62FD43D3"/>
    <w:multiLevelType w:val="multilevel"/>
    <w:tmpl w:val="5F2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86C96"/>
    <w:multiLevelType w:val="hybridMultilevel"/>
    <w:tmpl w:val="F93AE22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6DDC6D66"/>
    <w:multiLevelType w:val="multilevel"/>
    <w:tmpl w:val="45286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A7026"/>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550433E"/>
    <w:multiLevelType w:val="hybridMultilevel"/>
    <w:tmpl w:val="DEE45A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763B103D"/>
    <w:multiLevelType w:val="multilevel"/>
    <w:tmpl w:val="2FB8337C"/>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7861554"/>
    <w:multiLevelType w:val="hybridMultilevel"/>
    <w:tmpl w:val="CCFECC1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B6A70BA"/>
    <w:multiLevelType w:val="multilevel"/>
    <w:tmpl w:val="AA24C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62822"/>
    <w:multiLevelType w:val="hybridMultilevel"/>
    <w:tmpl w:val="E962F302"/>
    <w:lvl w:ilvl="0" w:tplc="42620704">
      <w:start w:val="1"/>
      <w:numFmt w:val="bullet"/>
      <w:pStyle w:val="Opsomming2"/>
      <w:lvlText w:val="-"/>
      <w:lvlJc w:val="left"/>
      <w:pPr>
        <w:ind w:left="720" w:hanging="360"/>
      </w:pPr>
      <w:rPr>
        <w:rFonts w:ascii="Calibri" w:hAnsi="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490683462">
    <w:abstractNumId w:val="33"/>
  </w:num>
  <w:num w:numId="2" w16cid:durableId="560872629">
    <w:abstractNumId w:val="23"/>
  </w:num>
  <w:num w:numId="3" w16cid:durableId="671690230">
    <w:abstractNumId w:val="12"/>
  </w:num>
  <w:num w:numId="4" w16cid:durableId="1185900852">
    <w:abstractNumId w:val="1"/>
  </w:num>
  <w:num w:numId="5" w16cid:durableId="1875575966">
    <w:abstractNumId w:val="16"/>
  </w:num>
  <w:num w:numId="6" w16cid:durableId="203714223">
    <w:abstractNumId w:val="18"/>
  </w:num>
  <w:num w:numId="7" w16cid:durableId="671221143">
    <w:abstractNumId w:val="4"/>
  </w:num>
  <w:num w:numId="8" w16cid:durableId="1266185882">
    <w:abstractNumId w:val="8"/>
  </w:num>
  <w:num w:numId="9" w16cid:durableId="1464081577">
    <w:abstractNumId w:val="15"/>
  </w:num>
  <w:num w:numId="10" w16cid:durableId="1023631769">
    <w:abstractNumId w:val="19"/>
  </w:num>
  <w:num w:numId="11" w16cid:durableId="109977213">
    <w:abstractNumId w:val="0"/>
  </w:num>
  <w:num w:numId="12" w16cid:durableId="506790754">
    <w:abstractNumId w:val="21"/>
  </w:num>
  <w:num w:numId="13" w16cid:durableId="873538023">
    <w:abstractNumId w:val="32"/>
  </w:num>
  <w:num w:numId="14" w16cid:durableId="696780786">
    <w:abstractNumId w:val="22"/>
  </w:num>
  <w:num w:numId="15" w16cid:durableId="462236184">
    <w:abstractNumId w:val="27"/>
  </w:num>
  <w:num w:numId="16" w16cid:durableId="1926644299">
    <w:abstractNumId w:val="10"/>
  </w:num>
  <w:num w:numId="17" w16cid:durableId="448665245">
    <w:abstractNumId w:val="17"/>
  </w:num>
  <w:num w:numId="18" w16cid:durableId="1221019875">
    <w:abstractNumId w:val="26"/>
  </w:num>
  <w:num w:numId="19" w16cid:durableId="799960990">
    <w:abstractNumId w:val="20"/>
  </w:num>
  <w:num w:numId="20" w16cid:durableId="1272662661">
    <w:abstractNumId w:val="12"/>
  </w:num>
  <w:num w:numId="21" w16cid:durableId="341205692">
    <w:abstractNumId w:val="2"/>
  </w:num>
  <w:num w:numId="22" w16cid:durableId="522090995">
    <w:abstractNumId w:val="25"/>
  </w:num>
  <w:num w:numId="23" w16cid:durableId="1009791686">
    <w:abstractNumId w:val="14"/>
  </w:num>
  <w:num w:numId="24" w16cid:durableId="161895348">
    <w:abstractNumId w:val="12"/>
  </w:num>
  <w:num w:numId="25" w16cid:durableId="852377076">
    <w:abstractNumId w:val="30"/>
  </w:num>
  <w:num w:numId="26" w16cid:durableId="124661359">
    <w:abstractNumId w:val="5"/>
  </w:num>
  <w:num w:numId="27" w16cid:durableId="1643997237">
    <w:abstractNumId w:val="3"/>
  </w:num>
  <w:num w:numId="28" w16cid:durableId="1531845543">
    <w:abstractNumId w:val="6"/>
  </w:num>
  <w:num w:numId="29" w16cid:durableId="165248017">
    <w:abstractNumId w:val="28"/>
  </w:num>
  <w:num w:numId="30" w16cid:durableId="1550260282">
    <w:abstractNumId w:val="7"/>
  </w:num>
  <w:num w:numId="31" w16cid:durableId="1354696444">
    <w:abstractNumId w:val="13"/>
  </w:num>
  <w:num w:numId="32" w16cid:durableId="147941459">
    <w:abstractNumId w:val="29"/>
  </w:num>
  <w:num w:numId="33" w16cid:durableId="1155995288">
    <w:abstractNumId w:val="31"/>
  </w:num>
  <w:num w:numId="34" w16cid:durableId="1353530939">
    <w:abstractNumId w:val="9"/>
  </w:num>
  <w:num w:numId="35" w16cid:durableId="1918713048">
    <w:abstractNumId w:val="24"/>
  </w:num>
  <w:num w:numId="36" w16cid:durableId="1081754386">
    <w:abstractNumId w:val="1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 Stael">
    <w15:presenceInfo w15:providerId="AD" w15:userId="S::ann.stael@sint-rembert.be::dd6e96eb-1c9f-419c-b07c-2ae27fcbcf98"/>
  </w15:person>
  <w15:person w15:author="Arne Vanhaelewyn">
    <w15:presenceInfo w15:providerId="AD" w15:userId="S::arne.vanhaelewyn@sint-rembert.be::6ec99ab1-3f63-4a1e-9fa3-67c9f81181d8"/>
  </w15:person>
  <w15:person w15:author="Silke Deschoemaeker">
    <w15:presenceInfo w15:providerId="AD" w15:userId="S::silke.deschoemaeker@sint-rembert.be::518672f9-45c8-42de-976d-14017e72b9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63"/>
    <w:rsid w:val="000038A0"/>
    <w:rsid w:val="000068A4"/>
    <w:rsid w:val="00006B17"/>
    <w:rsid w:val="00007C4E"/>
    <w:rsid w:val="00020B16"/>
    <w:rsid w:val="00020CA9"/>
    <w:rsid w:val="0002300D"/>
    <w:rsid w:val="000249A2"/>
    <w:rsid w:val="00027635"/>
    <w:rsid w:val="000302F6"/>
    <w:rsid w:val="000352D8"/>
    <w:rsid w:val="000365D5"/>
    <w:rsid w:val="0005298D"/>
    <w:rsid w:val="000529DD"/>
    <w:rsid w:val="00053370"/>
    <w:rsid w:val="00061011"/>
    <w:rsid w:val="00062457"/>
    <w:rsid w:val="000631EF"/>
    <w:rsid w:val="00063384"/>
    <w:rsid w:val="00065A14"/>
    <w:rsid w:val="00066A47"/>
    <w:rsid w:val="00072228"/>
    <w:rsid w:val="00073F79"/>
    <w:rsid w:val="000755BB"/>
    <w:rsid w:val="00081BAB"/>
    <w:rsid w:val="000858ED"/>
    <w:rsid w:val="00093922"/>
    <w:rsid w:val="0009481B"/>
    <w:rsid w:val="00095663"/>
    <w:rsid w:val="00097F3E"/>
    <w:rsid w:val="000A256A"/>
    <w:rsid w:val="000A5FED"/>
    <w:rsid w:val="000B05B9"/>
    <w:rsid w:val="000B236D"/>
    <w:rsid w:val="000B7318"/>
    <w:rsid w:val="000C27C1"/>
    <w:rsid w:val="000C67C7"/>
    <w:rsid w:val="000C67D9"/>
    <w:rsid w:val="000D4803"/>
    <w:rsid w:val="000D7C13"/>
    <w:rsid w:val="000E4B19"/>
    <w:rsid w:val="000E4F4E"/>
    <w:rsid w:val="000E59A4"/>
    <w:rsid w:val="000F10F8"/>
    <w:rsid w:val="00101D10"/>
    <w:rsid w:val="00101E45"/>
    <w:rsid w:val="00115817"/>
    <w:rsid w:val="0012521F"/>
    <w:rsid w:val="00127E97"/>
    <w:rsid w:val="0013413A"/>
    <w:rsid w:val="00137E29"/>
    <w:rsid w:val="001432B0"/>
    <w:rsid w:val="00143516"/>
    <w:rsid w:val="00150F9B"/>
    <w:rsid w:val="00151649"/>
    <w:rsid w:val="00154BEF"/>
    <w:rsid w:val="00162613"/>
    <w:rsid w:val="00167730"/>
    <w:rsid w:val="001725A1"/>
    <w:rsid w:val="0018231E"/>
    <w:rsid w:val="001879BD"/>
    <w:rsid w:val="00191BB0"/>
    <w:rsid w:val="00197905"/>
    <w:rsid w:val="001A2CC4"/>
    <w:rsid w:val="001A30DB"/>
    <w:rsid w:val="001A5FB0"/>
    <w:rsid w:val="001C0E46"/>
    <w:rsid w:val="001C32E5"/>
    <w:rsid w:val="001C71DD"/>
    <w:rsid w:val="001D3468"/>
    <w:rsid w:val="001D3A95"/>
    <w:rsid w:val="001D5E1E"/>
    <w:rsid w:val="001E43A8"/>
    <w:rsid w:val="001E4F97"/>
    <w:rsid w:val="001E6F25"/>
    <w:rsid w:val="001E74C0"/>
    <w:rsid w:val="001F1AE1"/>
    <w:rsid w:val="001F2D97"/>
    <w:rsid w:val="001F34B1"/>
    <w:rsid w:val="001F3B55"/>
    <w:rsid w:val="001F72F9"/>
    <w:rsid w:val="002008F4"/>
    <w:rsid w:val="0020411E"/>
    <w:rsid w:val="00212BC2"/>
    <w:rsid w:val="00213BA7"/>
    <w:rsid w:val="0022406A"/>
    <w:rsid w:val="0022460C"/>
    <w:rsid w:val="0023218D"/>
    <w:rsid w:val="00233F41"/>
    <w:rsid w:val="00240A72"/>
    <w:rsid w:val="00240AD2"/>
    <w:rsid w:val="00244095"/>
    <w:rsid w:val="002462D3"/>
    <w:rsid w:val="002540F8"/>
    <w:rsid w:val="0025711E"/>
    <w:rsid w:val="00260B63"/>
    <w:rsid w:val="00286551"/>
    <w:rsid w:val="00292086"/>
    <w:rsid w:val="002C3008"/>
    <w:rsid w:val="002C3639"/>
    <w:rsid w:val="002C408A"/>
    <w:rsid w:val="002C4287"/>
    <w:rsid w:val="002C454E"/>
    <w:rsid w:val="002D2969"/>
    <w:rsid w:val="002D546B"/>
    <w:rsid w:val="002D6AFA"/>
    <w:rsid w:val="002E28FA"/>
    <w:rsid w:val="002F01C8"/>
    <w:rsid w:val="002F1971"/>
    <w:rsid w:val="002F37EA"/>
    <w:rsid w:val="002F6BCD"/>
    <w:rsid w:val="003017B4"/>
    <w:rsid w:val="00304AD7"/>
    <w:rsid w:val="00310994"/>
    <w:rsid w:val="00310AF1"/>
    <w:rsid w:val="00324642"/>
    <w:rsid w:val="00325090"/>
    <w:rsid w:val="00325FB6"/>
    <w:rsid w:val="00331252"/>
    <w:rsid w:val="0033158D"/>
    <w:rsid w:val="003316BA"/>
    <w:rsid w:val="00333E03"/>
    <w:rsid w:val="003356A2"/>
    <w:rsid w:val="003430AB"/>
    <w:rsid w:val="0034579D"/>
    <w:rsid w:val="0034642F"/>
    <w:rsid w:val="00353C56"/>
    <w:rsid w:val="00366860"/>
    <w:rsid w:val="00367AED"/>
    <w:rsid w:val="003773DE"/>
    <w:rsid w:val="003A28BB"/>
    <w:rsid w:val="003A681E"/>
    <w:rsid w:val="003A6C18"/>
    <w:rsid w:val="003B35F0"/>
    <w:rsid w:val="003B7245"/>
    <w:rsid w:val="003D1437"/>
    <w:rsid w:val="003D2272"/>
    <w:rsid w:val="003E0272"/>
    <w:rsid w:val="003F47A7"/>
    <w:rsid w:val="003F721B"/>
    <w:rsid w:val="004002DF"/>
    <w:rsid w:val="00400623"/>
    <w:rsid w:val="00401879"/>
    <w:rsid w:val="00410C24"/>
    <w:rsid w:val="00413C85"/>
    <w:rsid w:val="0041534A"/>
    <w:rsid w:val="0042344E"/>
    <w:rsid w:val="00425011"/>
    <w:rsid w:val="00425105"/>
    <w:rsid w:val="00437928"/>
    <w:rsid w:val="0044007E"/>
    <w:rsid w:val="00442446"/>
    <w:rsid w:val="00454A8D"/>
    <w:rsid w:val="0047421B"/>
    <w:rsid w:val="00474E21"/>
    <w:rsid w:val="004920BC"/>
    <w:rsid w:val="0049377E"/>
    <w:rsid w:val="004A742D"/>
    <w:rsid w:val="004B43C5"/>
    <w:rsid w:val="004B527E"/>
    <w:rsid w:val="004B6AE9"/>
    <w:rsid w:val="004D089F"/>
    <w:rsid w:val="004E2375"/>
    <w:rsid w:val="004E2D9E"/>
    <w:rsid w:val="004E308B"/>
    <w:rsid w:val="004E49FC"/>
    <w:rsid w:val="004F0293"/>
    <w:rsid w:val="004F1A0F"/>
    <w:rsid w:val="004F20B8"/>
    <w:rsid w:val="004F3084"/>
    <w:rsid w:val="004F46C7"/>
    <w:rsid w:val="004F504E"/>
    <w:rsid w:val="00500EA6"/>
    <w:rsid w:val="00501820"/>
    <w:rsid w:val="0050739A"/>
    <w:rsid w:val="005136B8"/>
    <w:rsid w:val="005173B8"/>
    <w:rsid w:val="00530A5B"/>
    <w:rsid w:val="005337EE"/>
    <w:rsid w:val="005409C1"/>
    <w:rsid w:val="00544BDD"/>
    <w:rsid w:val="005554A2"/>
    <w:rsid w:val="00566929"/>
    <w:rsid w:val="00575497"/>
    <w:rsid w:val="005826C1"/>
    <w:rsid w:val="00584CD5"/>
    <w:rsid w:val="00587440"/>
    <w:rsid w:val="0059669A"/>
    <w:rsid w:val="00597B26"/>
    <w:rsid w:val="005A0909"/>
    <w:rsid w:val="005B4E97"/>
    <w:rsid w:val="005B79AA"/>
    <w:rsid w:val="005C0026"/>
    <w:rsid w:val="005C1056"/>
    <w:rsid w:val="005C6373"/>
    <w:rsid w:val="005C6413"/>
    <w:rsid w:val="005C7E2D"/>
    <w:rsid w:val="005D118F"/>
    <w:rsid w:val="005E414F"/>
    <w:rsid w:val="005E7813"/>
    <w:rsid w:val="005F0AB7"/>
    <w:rsid w:val="0060739B"/>
    <w:rsid w:val="00612B5A"/>
    <w:rsid w:val="00620961"/>
    <w:rsid w:val="00627177"/>
    <w:rsid w:val="00627831"/>
    <w:rsid w:val="006335BE"/>
    <w:rsid w:val="00642698"/>
    <w:rsid w:val="00642BD7"/>
    <w:rsid w:val="00646554"/>
    <w:rsid w:val="00653DC7"/>
    <w:rsid w:val="006741EF"/>
    <w:rsid w:val="0067691C"/>
    <w:rsid w:val="006843EC"/>
    <w:rsid w:val="00692067"/>
    <w:rsid w:val="00695FF3"/>
    <w:rsid w:val="00697CF6"/>
    <w:rsid w:val="006C2881"/>
    <w:rsid w:val="006C42E5"/>
    <w:rsid w:val="006C7C84"/>
    <w:rsid w:val="006D4289"/>
    <w:rsid w:val="006D55E3"/>
    <w:rsid w:val="006D6158"/>
    <w:rsid w:val="006D66BB"/>
    <w:rsid w:val="006E6253"/>
    <w:rsid w:val="006E6A76"/>
    <w:rsid w:val="006E77FE"/>
    <w:rsid w:val="006F2338"/>
    <w:rsid w:val="00703F79"/>
    <w:rsid w:val="007051BD"/>
    <w:rsid w:val="00716995"/>
    <w:rsid w:val="007224AC"/>
    <w:rsid w:val="00727B73"/>
    <w:rsid w:val="00730779"/>
    <w:rsid w:val="00740E1F"/>
    <w:rsid w:val="00742514"/>
    <w:rsid w:val="00742F99"/>
    <w:rsid w:val="00746903"/>
    <w:rsid w:val="007478E2"/>
    <w:rsid w:val="007479C1"/>
    <w:rsid w:val="00750048"/>
    <w:rsid w:val="00750934"/>
    <w:rsid w:val="0075161F"/>
    <w:rsid w:val="00756EB1"/>
    <w:rsid w:val="00761C6B"/>
    <w:rsid w:val="00763976"/>
    <w:rsid w:val="00763B27"/>
    <w:rsid w:val="00764055"/>
    <w:rsid w:val="00764FE0"/>
    <w:rsid w:val="00770F34"/>
    <w:rsid w:val="007712E6"/>
    <w:rsid w:val="0077199F"/>
    <w:rsid w:val="007774CF"/>
    <w:rsid w:val="00777F4D"/>
    <w:rsid w:val="00787DF4"/>
    <w:rsid w:val="007952A6"/>
    <w:rsid w:val="007A2AAA"/>
    <w:rsid w:val="007B0325"/>
    <w:rsid w:val="007B2D3B"/>
    <w:rsid w:val="007B76F2"/>
    <w:rsid w:val="007C05CE"/>
    <w:rsid w:val="007C5549"/>
    <w:rsid w:val="007C7F75"/>
    <w:rsid w:val="007D0396"/>
    <w:rsid w:val="007D28E2"/>
    <w:rsid w:val="007E1392"/>
    <w:rsid w:val="007E2109"/>
    <w:rsid w:val="00800DAC"/>
    <w:rsid w:val="008011A7"/>
    <w:rsid w:val="00813DA7"/>
    <w:rsid w:val="00817449"/>
    <w:rsid w:val="008240A0"/>
    <w:rsid w:val="00825C84"/>
    <w:rsid w:val="0082746F"/>
    <w:rsid w:val="00827681"/>
    <w:rsid w:val="00833F7D"/>
    <w:rsid w:val="00834633"/>
    <w:rsid w:val="00845BBF"/>
    <w:rsid w:val="008576BE"/>
    <w:rsid w:val="008710A0"/>
    <w:rsid w:val="00886F41"/>
    <w:rsid w:val="00887150"/>
    <w:rsid w:val="008937B7"/>
    <w:rsid w:val="00894FCB"/>
    <w:rsid w:val="00895CB7"/>
    <w:rsid w:val="00896077"/>
    <w:rsid w:val="00897C17"/>
    <w:rsid w:val="008A01BB"/>
    <w:rsid w:val="008A6CA2"/>
    <w:rsid w:val="008B0027"/>
    <w:rsid w:val="008B17FA"/>
    <w:rsid w:val="008B1B7B"/>
    <w:rsid w:val="008B2FA1"/>
    <w:rsid w:val="008B60E1"/>
    <w:rsid w:val="008B6FA5"/>
    <w:rsid w:val="008C4CF4"/>
    <w:rsid w:val="008C6FA0"/>
    <w:rsid w:val="008E19F6"/>
    <w:rsid w:val="008E2E0E"/>
    <w:rsid w:val="008E4287"/>
    <w:rsid w:val="008F0078"/>
    <w:rsid w:val="008F0D6B"/>
    <w:rsid w:val="008F1A90"/>
    <w:rsid w:val="008F38E4"/>
    <w:rsid w:val="008F50B9"/>
    <w:rsid w:val="008F6E20"/>
    <w:rsid w:val="00906F3A"/>
    <w:rsid w:val="00910A6D"/>
    <w:rsid w:val="00915C67"/>
    <w:rsid w:val="009279A6"/>
    <w:rsid w:val="00932DD6"/>
    <w:rsid w:val="009350A2"/>
    <w:rsid w:val="00935BC3"/>
    <w:rsid w:val="00936200"/>
    <w:rsid w:val="00936937"/>
    <w:rsid w:val="00940193"/>
    <w:rsid w:val="009421DF"/>
    <w:rsid w:val="00943C45"/>
    <w:rsid w:val="009517D4"/>
    <w:rsid w:val="00956912"/>
    <w:rsid w:val="0096020C"/>
    <w:rsid w:val="00962B88"/>
    <w:rsid w:val="00963B0A"/>
    <w:rsid w:val="00964472"/>
    <w:rsid w:val="00972685"/>
    <w:rsid w:val="00975EF5"/>
    <w:rsid w:val="00977600"/>
    <w:rsid w:val="00977977"/>
    <w:rsid w:val="009839F2"/>
    <w:rsid w:val="0098670A"/>
    <w:rsid w:val="00986B1C"/>
    <w:rsid w:val="00994A15"/>
    <w:rsid w:val="009C40F4"/>
    <w:rsid w:val="009C41D2"/>
    <w:rsid w:val="009C74D9"/>
    <w:rsid w:val="009D1125"/>
    <w:rsid w:val="009D137B"/>
    <w:rsid w:val="009D3A9F"/>
    <w:rsid w:val="009D52E9"/>
    <w:rsid w:val="009F7B8E"/>
    <w:rsid w:val="00A0334C"/>
    <w:rsid w:val="00A03A6C"/>
    <w:rsid w:val="00A15CE1"/>
    <w:rsid w:val="00A3225D"/>
    <w:rsid w:val="00A4036C"/>
    <w:rsid w:val="00A40B16"/>
    <w:rsid w:val="00A43FE4"/>
    <w:rsid w:val="00A44B2D"/>
    <w:rsid w:val="00A50AA3"/>
    <w:rsid w:val="00A54658"/>
    <w:rsid w:val="00A55827"/>
    <w:rsid w:val="00A66C0A"/>
    <w:rsid w:val="00A677BC"/>
    <w:rsid w:val="00A70082"/>
    <w:rsid w:val="00A70E81"/>
    <w:rsid w:val="00A71ED1"/>
    <w:rsid w:val="00A7408C"/>
    <w:rsid w:val="00A75311"/>
    <w:rsid w:val="00A76C2B"/>
    <w:rsid w:val="00A83ABD"/>
    <w:rsid w:val="00A863A0"/>
    <w:rsid w:val="00A87C35"/>
    <w:rsid w:val="00AA0B3A"/>
    <w:rsid w:val="00AA3A39"/>
    <w:rsid w:val="00AA5364"/>
    <w:rsid w:val="00AA6642"/>
    <w:rsid w:val="00AA6D0B"/>
    <w:rsid w:val="00AB4618"/>
    <w:rsid w:val="00AB5780"/>
    <w:rsid w:val="00AB57A5"/>
    <w:rsid w:val="00AB5BF0"/>
    <w:rsid w:val="00AB6F8A"/>
    <w:rsid w:val="00AC0A41"/>
    <w:rsid w:val="00AC1622"/>
    <w:rsid w:val="00AC218B"/>
    <w:rsid w:val="00AC6C87"/>
    <w:rsid w:val="00AD1AF1"/>
    <w:rsid w:val="00AD33EA"/>
    <w:rsid w:val="00AE3EA7"/>
    <w:rsid w:val="00AE5C08"/>
    <w:rsid w:val="00AE7D38"/>
    <w:rsid w:val="00AF669D"/>
    <w:rsid w:val="00AF6B2F"/>
    <w:rsid w:val="00AF7D84"/>
    <w:rsid w:val="00B05E41"/>
    <w:rsid w:val="00B13A16"/>
    <w:rsid w:val="00B13DE4"/>
    <w:rsid w:val="00B21F6A"/>
    <w:rsid w:val="00B235DF"/>
    <w:rsid w:val="00B23B77"/>
    <w:rsid w:val="00B24C54"/>
    <w:rsid w:val="00B27B1C"/>
    <w:rsid w:val="00B313F8"/>
    <w:rsid w:val="00B31614"/>
    <w:rsid w:val="00B32141"/>
    <w:rsid w:val="00B34265"/>
    <w:rsid w:val="00B35F3A"/>
    <w:rsid w:val="00B3614C"/>
    <w:rsid w:val="00B3618B"/>
    <w:rsid w:val="00B42437"/>
    <w:rsid w:val="00B44F24"/>
    <w:rsid w:val="00B45837"/>
    <w:rsid w:val="00B5055B"/>
    <w:rsid w:val="00B528BE"/>
    <w:rsid w:val="00B60118"/>
    <w:rsid w:val="00B60D29"/>
    <w:rsid w:val="00B62C2E"/>
    <w:rsid w:val="00B63BCD"/>
    <w:rsid w:val="00B641E0"/>
    <w:rsid w:val="00B64F20"/>
    <w:rsid w:val="00B7432A"/>
    <w:rsid w:val="00B74D34"/>
    <w:rsid w:val="00B75861"/>
    <w:rsid w:val="00B85EE6"/>
    <w:rsid w:val="00B85F41"/>
    <w:rsid w:val="00B95058"/>
    <w:rsid w:val="00B95141"/>
    <w:rsid w:val="00BA38AA"/>
    <w:rsid w:val="00BA7619"/>
    <w:rsid w:val="00BB1712"/>
    <w:rsid w:val="00BB47CA"/>
    <w:rsid w:val="00BC2FFF"/>
    <w:rsid w:val="00BC76F6"/>
    <w:rsid w:val="00BD07FA"/>
    <w:rsid w:val="00BD7AEE"/>
    <w:rsid w:val="00BE276E"/>
    <w:rsid w:val="00BF3B93"/>
    <w:rsid w:val="00BF59DA"/>
    <w:rsid w:val="00C031CE"/>
    <w:rsid w:val="00C1224D"/>
    <w:rsid w:val="00C12B0C"/>
    <w:rsid w:val="00C17C4C"/>
    <w:rsid w:val="00C20DE7"/>
    <w:rsid w:val="00C31145"/>
    <w:rsid w:val="00C4054B"/>
    <w:rsid w:val="00C42DAA"/>
    <w:rsid w:val="00C450D8"/>
    <w:rsid w:val="00C47261"/>
    <w:rsid w:val="00C5223A"/>
    <w:rsid w:val="00C56528"/>
    <w:rsid w:val="00C62DCC"/>
    <w:rsid w:val="00C64A33"/>
    <w:rsid w:val="00C71CCF"/>
    <w:rsid w:val="00C72FA8"/>
    <w:rsid w:val="00C739B2"/>
    <w:rsid w:val="00C9382B"/>
    <w:rsid w:val="00CA11EE"/>
    <w:rsid w:val="00CA213B"/>
    <w:rsid w:val="00CA38AC"/>
    <w:rsid w:val="00CB7CDB"/>
    <w:rsid w:val="00CC481F"/>
    <w:rsid w:val="00CC554F"/>
    <w:rsid w:val="00CD0CD6"/>
    <w:rsid w:val="00CD31D6"/>
    <w:rsid w:val="00CD3A9A"/>
    <w:rsid w:val="00CE0019"/>
    <w:rsid w:val="00CE164D"/>
    <w:rsid w:val="00CE772E"/>
    <w:rsid w:val="00CF34DC"/>
    <w:rsid w:val="00D01466"/>
    <w:rsid w:val="00D0380D"/>
    <w:rsid w:val="00D03C63"/>
    <w:rsid w:val="00D1341E"/>
    <w:rsid w:val="00D20AB8"/>
    <w:rsid w:val="00D216B3"/>
    <w:rsid w:val="00D22CA2"/>
    <w:rsid w:val="00D25590"/>
    <w:rsid w:val="00D27698"/>
    <w:rsid w:val="00D30A94"/>
    <w:rsid w:val="00D30EA6"/>
    <w:rsid w:val="00D33D9F"/>
    <w:rsid w:val="00D449C2"/>
    <w:rsid w:val="00D470C7"/>
    <w:rsid w:val="00D507D2"/>
    <w:rsid w:val="00D53501"/>
    <w:rsid w:val="00D53841"/>
    <w:rsid w:val="00D54910"/>
    <w:rsid w:val="00D54943"/>
    <w:rsid w:val="00D55408"/>
    <w:rsid w:val="00D61FAB"/>
    <w:rsid w:val="00D62D74"/>
    <w:rsid w:val="00D6305B"/>
    <w:rsid w:val="00D70157"/>
    <w:rsid w:val="00D7461D"/>
    <w:rsid w:val="00D82EB6"/>
    <w:rsid w:val="00D84DBD"/>
    <w:rsid w:val="00D87307"/>
    <w:rsid w:val="00D97912"/>
    <w:rsid w:val="00D97ED8"/>
    <w:rsid w:val="00DA5BE3"/>
    <w:rsid w:val="00DA6BDD"/>
    <w:rsid w:val="00DA731A"/>
    <w:rsid w:val="00DA7F05"/>
    <w:rsid w:val="00DC0685"/>
    <w:rsid w:val="00DC06C7"/>
    <w:rsid w:val="00DC1D05"/>
    <w:rsid w:val="00DD0FAB"/>
    <w:rsid w:val="00DD56BB"/>
    <w:rsid w:val="00DE09EB"/>
    <w:rsid w:val="00DE198A"/>
    <w:rsid w:val="00DF0A87"/>
    <w:rsid w:val="00E01942"/>
    <w:rsid w:val="00E073B6"/>
    <w:rsid w:val="00E10734"/>
    <w:rsid w:val="00E121AA"/>
    <w:rsid w:val="00E135F1"/>
    <w:rsid w:val="00E217BA"/>
    <w:rsid w:val="00E22121"/>
    <w:rsid w:val="00E2751C"/>
    <w:rsid w:val="00E27A75"/>
    <w:rsid w:val="00E31E57"/>
    <w:rsid w:val="00E329AB"/>
    <w:rsid w:val="00E515BF"/>
    <w:rsid w:val="00E54FB1"/>
    <w:rsid w:val="00E6298D"/>
    <w:rsid w:val="00E65789"/>
    <w:rsid w:val="00E665C5"/>
    <w:rsid w:val="00E7136E"/>
    <w:rsid w:val="00E759C4"/>
    <w:rsid w:val="00E7709F"/>
    <w:rsid w:val="00E810A0"/>
    <w:rsid w:val="00E816CE"/>
    <w:rsid w:val="00E87AC7"/>
    <w:rsid w:val="00E916F4"/>
    <w:rsid w:val="00EA1A67"/>
    <w:rsid w:val="00EB6372"/>
    <w:rsid w:val="00ED0EAE"/>
    <w:rsid w:val="00ED1840"/>
    <w:rsid w:val="00ED1A5D"/>
    <w:rsid w:val="00EE1C57"/>
    <w:rsid w:val="00EE2530"/>
    <w:rsid w:val="00EE34BC"/>
    <w:rsid w:val="00EE5D14"/>
    <w:rsid w:val="00EE7E6B"/>
    <w:rsid w:val="00EF124D"/>
    <w:rsid w:val="00EF1A09"/>
    <w:rsid w:val="00EF2F45"/>
    <w:rsid w:val="00EF58BB"/>
    <w:rsid w:val="00F04D65"/>
    <w:rsid w:val="00F05F9C"/>
    <w:rsid w:val="00F06902"/>
    <w:rsid w:val="00F104EB"/>
    <w:rsid w:val="00F12E38"/>
    <w:rsid w:val="00F1789B"/>
    <w:rsid w:val="00F24455"/>
    <w:rsid w:val="00F24E3D"/>
    <w:rsid w:val="00F30A0E"/>
    <w:rsid w:val="00F46997"/>
    <w:rsid w:val="00F46C25"/>
    <w:rsid w:val="00F47C02"/>
    <w:rsid w:val="00F5162E"/>
    <w:rsid w:val="00F54ACC"/>
    <w:rsid w:val="00F55192"/>
    <w:rsid w:val="00F55AFD"/>
    <w:rsid w:val="00F61333"/>
    <w:rsid w:val="00F62AAE"/>
    <w:rsid w:val="00F62C53"/>
    <w:rsid w:val="00F64343"/>
    <w:rsid w:val="00F703EF"/>
    <w:rsid w:val="00F70A73"/>
    <w:rsid w:val="00F829FA"/>
    <w:rsid w:val="00F87474"/>
    <w:rsid w:val="00FA105C"/>
    <w:rsid w:val="00FA42FB"/>
    <w:rsid w:val="00FA5D12"/>
    <w:rsid w:val="00FB0748"/>
    <w:rsid w:val="00FB1928"/>
    <w:rsid w:val="00FB2D02"/>
    <w:rsid w:val="00FC1D01"/>
    <w:rsid w:val="00FC6626"/>
    <w:rsid w:val="00FD63E4"/>
    <w:rsid w:val="00FE7E63"/>
    <w:rsid w:val="00FF14C0"/>
    <w:rsid w:val="00FF423E"/>
    <w:rsid w:val="01B855B8"/>
    <w:rsid w:val="01F11465"/>
    <w:rsid w:val="0208DA2C"/>
    <w:rsid w:val="02D090B4"/>
    <w:rsid w:val="044E0DAF"/>
    <w:rsid w:val="05653993"/>
    <w:rsid w:val="072ED806"/>
    <w:rsid w:val="074B20EE"/>
    <w:rsid w:val="0826D4C0"/>
    <w:rsid w:val="08284669"/>
    <w:rsid w:val="08AA6539"/>
    <w:rsid w:val="0B7411B2"/>
    <w:rsid w:val="0CAC49FA"/>
    <w:rsid w:val="0CB95D19"/>
    <w:rsid w:val="0D7334F7"/>
    <w:rsid w:val="0EC3FFAF"/>
    <w:rsid w:val="0FC4B718"/>
    <w:rsid w:val="0FD728F3"/>
    <w:rsid w:val="10072592"/>
    <w:rsid w:val="10617206"/>
    <w:rsid w:val="106FCC19"/>
    <w:rsid w:val="113B5028"/>
    <w:rsid w:val="12FCD837"/>
    <w:rsid w:val="14841E5F"/>
    <w:rsid w:val="14BD37AD"/>
    <w:rsid w:val="15AAD918"/>
    <w:rsid w:val="167FC078"/>
    <w:rsid w:val="18F05F8C"/>
    <w:rsid w:val="194BB07F"/>
    <w:rsid w:val="1A8843E4"/>
    <w:rsid w:val="1B97A8AD"/>
    <w:rsid w:val="1D3790F2"/>
    <w:rsid w:val="1D8EC34B"/>
    <w:rsid w:val="1F106292"/>
    <w:rsid w:val="1F5D9766"/>
    <w:rsid w:val="20205DD4"/>
    <w:rsid w:val="20EEB681"/>
    <w:rsid w:val="215E889A"/>
    <w:rsid w:val="225DBECD"/>
    <w:rsid w:val="2331BAEB"/>
    <w:rsid w:val="252579AC"/>
    <w:rsid w:val="25D7B3AE"/>
    <w:rsid w:val="26164CA3"/>
    <w:rsid w:val="2621CC04"/>
    <w:rsid w:val="263CA0C7"/>
    <w:rsid w:val="26E00C35"/>
    <w:rsid w:val="2865082B"/>
    <w:rsid w:val="2876C181"/>
    <w:rsid w:val="295334EF"/>
    <w:rsid w:val="297DB84B"/>
    <w:rsid w:val="2A705AD7"/>
    <w:rsid w:val="2AC85B48"/>
    <w:rsid w:val="2B91EE28"/>
    <w:rsid w:val="2D09DDC1"/>
    <w:rsid w:val="2E40F69D"/>
    <w:rsid w:val="2E8DE10B"/>
    <w:rsid w:val="2F31290C"/>
    <w:rsid w:val="30CADC38"/>
    <w:rsid w:val="32A1470F"/>
    <w:rsid w:val="347D4FD7"/>
    <w:rsid w:val="34FC8714"/>
    <w:rsid w:val="35298E37"/>
    <w:rsid w:val="355A762C"/>
    <w:rsid w:val="37902A9F"/>
    <w:rsid w:val="3793B0D8"/>
    <w:rsid w:val="37E4B4DE"/>
    <w:rsid w:val="381B8054"/>
    <w:rsid w:val="384F714B"/>
    <w:rsid w:val="39EC7E2B"/>
    <w:rsid w:val="3A402934"/>
    <w:rsid w:val="3B11C4F1"/>
    <w:rsid w:val="3C17E23D"/>
    <w:rsid w:val="3DCD1541"/>
    <w:rsid w:val="3EA31C47"/>
    <w:rsid w:val="3EF3A9E2"/>
    <w:rsid w:val="3F12CB35"/>
    <w:rsid w:val="3FD0308B"/>
    <w:rsid w:val="40DA2016"/>
    <w:rsid w:val="40DABA1A"/>
    <w:rsid w:val="41242ADF"/>
    <w:rsid w:val="41573790"/>
    <w:rsid w:val="424C5C8F"/>
    <w:rsid w:val="42A55AA4"/>
    <w:rsid w:val="42A609D9"/>
    <w:rsid w:val="440DC442"/>
    <w:rsid w:val="4625E1F5"/>
    <w:rsid w:val="463D5ADA"/>
    <w:rsid w:val="465AE23A"/>
    <w:rsid w:val="46E02A7F"/>
    <w:rsid w:val="47B868EF"/>
    <w:rsid w:val="4A594ED5"/>
    <w:rsid w:val="4A60F683"/>
    <w:rsid w:val="4C0521E8"/>
    <w:rsid w:val="4C3CA08B"/>
    <w:rsid w:val="4CC01850"/>
    <w:rsid w:val="4D8033CA"/>
    <w:rsid w:val="4E1690CD"/>
    <w:rsid w:val="4E70A36E"/>
    <w:rsid w:val="4FC50B33"/>
    <w:rsid w:val="5057DACB"/>
    <w:rsid w:val="507BC0EE"/>
    <w:rsid w:val="50BA625E"/>
    <w:rsid w:val="50FC09CE"/>
    <w:rsid w:val="51EE0069"/>
    <w:rsid w:val="5455E949"/>
    <w:rsid w:val="54C81A29"/>
    <w:rsid w:val="55A1D7EA"/>
    <w:rsid w:val="55F24A47"/>
    <w:rsid w:val="56446044"/>
    <w:rsid w:val="577301ED"/>
    <w:rsid w:val="57C8A7DB"/>
    <w:rsid w:val="5899D5E5"/>
    <w:rsid w:val="5917B695"/>
    <w:rsid w:val="59DF8AFD"/>
    <w:rsid w:val="5ADC94CB"/>
    <w:rsid w:val="5C3CB347"/>
    <w:rsid w:val="5CB819F9"/>
    <w:rsid w:val="5E812522"/>
    <w:rsid w:val="5F2AA184"/>
    <w:rsid w:val="602C06B0"/>
    <w:rsid w:val="6110E073"/>
    <w:rsid w:val="614D539B"/>
    <w:rsid w:val="61E9030A"/>
    <w:rsid w:val="63C2515C"/>
    <w:rsid w:val="63D22655"/>
    <w:rsid w:val="6505FFAD"/>
    <w:rsid w:val="653A77F4"/>
    <w:rsid w:val="656475C6"/>
    <w:rsid w:val="67586EC0"/>
    <w:rsid w:val="680E7C85"/>
    <w:rsid w:val="68E9A4BD"/>
    <w:rsid w:val="6A237E28"/>
    <w:rsid w:val="6A9A90AF"/>
    <w:rsid w:val="6B3B5839"/>
    <w:rsid w:val="6BBE0B42"/>
    <w:rsid w:val="6C609050"/>
    <w:rsid w:val="6D19754D"/>
    <w:rsid w:val="6E4860BF"/>
    <w:rsid w:val="6EC3BFC1"/>
    <w:rsid w:val="6F21A067"/>
    <w:rsid w:val="6F3B4B76"/>
    <w:rsid w:val="6F7E9DE3"/>
    <w:rsid w:val="6FBF7CFF"/>
    <w:rsid w:val="74C1B038"/>
    <w:rsid w:val="74CEACB0"/>
    <w:rsid w:val="758EC22A"/>
    <w:rsid w:val="7929F89A"/>
    <w:rsid w:val="79BD5DE3"/>
    <w:rsid w:val="7A5E83E4"/>
    <w:rsid w:val="7B7B94BE"/>
    <w:rsid w:val="7C989855"/>
    <w:rsid w:val="7CE0BA98"/>
    <w:rsid w:val="7ED9443E"/>
    <w:rsid w:val="7F75737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2472F2D5"/>
  <w15:docId w15:val="{506760EB-1A98-44DA-8E38-2D84BB5B9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nl-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5837"/>
    <w:pPr>
      <w:spacing w:line="288" w:lineRule="auto"/>
    </w:pPr>
    <w:rPr>
      <w:rFonts w:asciiTheme="majorHAnsi" w:hAnsiTheme="majorHAnsi"/>
      <w:sz w:val="22"/>
      <w:szCs w:val="24"/>
      <w:lang w:val="nl-BE" w:eastAsia="en-US"/>
    </w:rPr>
  </w:style>
  <w:style w:type="paragraph" w:styleId="Kop1">
    <w:name w:val="heading 1"/>
    <w:basedOn w:val="Standaard"/>
    <w:next w:val="Standaard"/>
    <w:link w:val="Kop1Char"/>
    <w:uiPriority w:val="9"/>
    <w:qFormat/>
    <w:rsid w:val="000631EF"/>
    <w:pPr>
      <w:keepNext/>
      <w:keepLines/>
      <w:numPr>
        <w:numId w:val="3"/>
      </w:numPr>
      <w:spacing w:before="240"/>
      <w:outlineLvl w:val="0"/>
    </w:pPr>
    <w:rPr>
      <w:rFonts w:eastAsiaTheme="majorEastAsia" w:cstheme="majorBidi"/>
      <w:b/>
      <w:bCs/>
      <w:color w:val="002060"/>
      <w:sz w:val="28"/>
      <w:szCs w:val="28"/>
    </w:rPr>
  </w:style>
  <w:style w:type="paragraph" w:styleId="Kop2">
    <w:name w:val="heading 2"/>
    <w:basedOn w:val="Standaard"/>
    <w:next w:val="Standaard"/>
    <w:link w:val="Kop2Char"/>
    <w:uiPriority w:val="9"/>
    <w:unhideWhenUsed/>
    <w:qFormat/>
    <w:rsid w:val="000631EF"/>
    <w:pPr>
      <w:keepNext/>
      <w:keepLines/>
      <w:numPr>
        <w:ilvl w:val="1"/>
        <w:numId w:val="3"/>
      </w:numPr>
      <w:spacing w:before="120"/>
      <w:outlineLvl w:val="1"/>
    </w:pPr>
    <w:rPr>
      <w:rFonts w:eastAsiaTheme="majorEastAsia" w:cstheme="majorBidi"/>
      <w:b/>
      <w:bCs/>
      <w:color w:val="002060"/>
      <w:sz w:val="24"/>
      <w:szCs w:val="26"/>
    </w:rPr>
  </w:style>
  <w:style w:type="paragraph" w:styleId="Kop3">
    <w:name w:val="heading 3"/>
    <w:basedOn w:val="Standaard"/>
    <w:next w:val="Standaard"/>
    <w:link w:val="Kop3Char"/>
    <w:uiPriority w:val="9"/>
    <w:unhideWhenUsed/>
    <w:qFormat/>
    <w:rsid w:val="000631EF"/>
    <w:pPr>
      <w:keepNext/>
      <w:keepLines/>
      <w:numPr>
        <w:ilvl w:val="2"/>
        <w:numId w:val="3"/>
      </w:numPr>
      <w:spacing w:before="120"/>
      <w:outlineLvl w:val="2"/>
    </w:pPr>
    <w:rPr>
      <w:rFonts w:eastAsiaTheme="majorEastAsia" w:cstheme="majorBidi"/>
      <w:b/>
      <w:bCs/>
      <w:color w:val="4F81BD" w:themeColor="accent1"/>
    </w:rPr>
  </w:style>
  <w:style w:type="paragraph" w:styleId="Kop4">
    <w:name w:val="heading 4"/>
    <w:basedOn w:val="Standaard"/>
    <w:next w:val="Standaard"/>
    <w:link w:val="Kop4Char"/>
    <w:uiPriority w:val="9"/>
    <w:unhideWhenUsed/>
    <w:qFormat/>
    <w:rsid w:val="000631EF"/>
    <w:pPr>
      <w:keepNext/>
      <w:keepLines/>
      <w:numPr>
        <w:ilvl w:val="3"/>
        <w:numId w:val="3"/>
      </w:numPr>
      <w:spacing w:before="120"/>
      <w:ind w:left="851" w:hanging="851"/>
      <w:outlineLvl w:val="3"/>
    </w:pPr>
    <w:rPr>
      <w:rFonts w:eastAsiaTheme="majorEastAsia" w:cstheme="majorBidi"/>
      <w:bCs/>
      <w:iCs/>
      <w:color w:val="4F81BD" w:themeColor="accent1"/>
    </w:rPr>
  </w:style>
  <w:style w:type="paragraph" w:styleId="Kop5">
    <w:name w:val="heading 5"/>
    <w:basedOn w:val="Standaard"/>
    <w:next w:val="Standaard"/>
    <w:link w:val="Kop5Char"/>
    <w:uiPriority w:val="9"/>
    <w:semiHidden/>
    <w:unhideWhenUsed/>
    <w:qFormat/>
    <w:rsid w:val="00310AF1"/>
    <w:pPr>
      <w:keepNext/>
      <w:keepLines/>
      <w:numPr>
        <w:ilvl w:val="4"/>
        <w:numId w:val="3"/>
      </w:numPr>
      <w:spacing w:before="200" w:line="240" w:lineRule="auto"/>
      <w:outlineLvl w:val="4"/>
    </w:pPr>
    <w:rPr>
      <w:rFonts w:ascii="Times New Roman" w:eastAsiaTheme="majorEastAsia" w:hAnsi="Times New Roman" w:cstheme="majorBidi"/>
      <w:color w:val="243F60" w:themeColor="accent1" w:themeShade="7F"/>
      <w:sz w:val="20"/>
      <w:szCs w:val="20"/>
    </w:rPr>
  </w:style>
  <w:style w:type="paragraph" w:styleId="Kop6">
    <w:name w:val="heading 6"/>
    <w:basedOn w:val="Standaard"/>
    <w:next w:val="Standaard"/>
    <w:link w:val="Kop6Char"/>
    <w:uiPriority w:val="9"/>
    <w:semiHidden/>
    <w:unhideWhenUsed/>
    <w:qFormat/>
    <w:rsid w:val="00310AF1"/>
    <w:pPr>
      <w:keepNext/>
      <w:keepLines/>
      <w:numPr>
        <w:ilvl w:val="5"/>
        <w:numId w:val="3"/>
      </w:numPr>
      <w:spacing w:before="200" w:line="240" w:lineRule="auto"/>
      <w:outlineLvl w:val="5"/>
    </w:pPr>
    <w:rPr>
      <w:rFonts w:ascii="Times New Roman" w:eastAsiaTheme="majorEastAsia" w:hAnsi="Times New Roman" w:cstheme="majorBidi"/>
      <w:i/>
      <w:iCs/>
      <w:color w:val="243F60" w:themeColor="accent1" w:themeShade="7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631EF"/>
    <w:rPr>
      <w:rFonts w:asciiTheme="majorHAnsi" w:eastAsiaTheme="majorEastAsia" w:hAnsiTheme="majorHAnsi" w:cstheme="majorBidi"/>
      <w:b/>
      <w:bCs/>
      <w:color w:val="002060"/>
      <w:sz w:val="28"/>
      <w:szCs w:val="28"/>
      <w:lang w:val="nl-BE" w:eastAsia="en-US"/>
    </w:rPr>
  </w:style>
  <w:style w:type="character" w:customStyle="1" w:styleId="Kop2Char">
    <w:name w:val="Kop 2 Char"/>
    <w:basedOn w:val="Standaardalinea-lettertype"/>
    <w:link w:val="Kop2"/>
    <w:uiPriority w:val="9"/>
    <w:rsid w:val="000631EF"/>
    <w:rPr>
      <w:rFonts w:asciiTheme="majorHAnsi" w:eastAsiaTheme="majorEastAsia" w:hAnsiTheme="majorHAnsi" w:cstheme="majorBidi"/>
      <w:b/>
      <w:bCs/>
      <w:color w:val="002060"/>
      <w:sz w:val="24"/>
      <w:szCs w:val="26"/>
      <w:lang w:val="nl-BE" w:eastAsia="en-US"/>
    </w:rPr>
  </w:style>
  <w:style w:type="character" w:customStyle="1" w:styleId="Kop3Char">
    <w:name w:val="Kop 3 Char"/>
    <w:basedOn w:val="Standaardalinea-lettertype"/>
    <w:link w:val="Kop3"/>
    <w:uiPriority w:val="9"/>
    <w:rsid w:val="000631EF"/>
    <w:rPr>
      <w:rFonts w:asciiTheme="majorHAnsi" w:eastAsiaTheme="majorEastAsia" w:hAnsiTheme="majorHAnsi" w:cstheme="majorBidi"/>
      <w:b/>
      <w:bCs/>
      <w:color w:val="4F81BD" w:themeColor="accent1"/>
      <w:sz w:val="22"/>
      <w:szCs w:val="24"/>
      <w:lang w:val="nl-BE" w:eastAsia="en-US"/>
    </w:rPr>
  </w:style>
  <w:style w:type="character" w:customStyle="1" w:styleId="Kop4Char">
    <w:name w:val="Kop 4 Char"/>
    <w:basedOn w:val="Standaardalinea-lettertype"/>
    <w:link w:val="Kop4"/>
    <w:uiPriority w:val="9"/>
    <w:rsid w:val="000631EF"/>
    <w:rPr>
      <w:rFonts w:asciiTheme="majorHAnsi" w:eastAsiaTheme="majorEastAsia" w:hAnsiTheme="majorHAnsi" w:cstheme="majorBidi"/>
      <w:bCs/>
      <w:iCs/>
      <w:color w:val="4F81BD" w:themeColor="accent1"/>
      <w:sz w:val="22"/>
      <w:szCs w:val="24"/>
      <w:lang w:val="nl-BE" w:eastAsia="en-US"/>
    </w:rPr>
  </w:style>
  <w:style w:type="character" w:customStyle="1" w:styleId="Kop5Char">
    <w:name w:val="Kop 5 Char"/>
    <w:basedOn w:val="Standaardalinea-lettertype"/>
    <w:link w:val="Kop5"/>
    <w:uiPriority w:val="9"/>
    <w:semiHidden/>
    <w:rsid w:val="00310AF1"/>
    <w:rPr>
      <w:rFonts w:eastAsiaTheme="majorEastAsia" w:cstheme="majorBidi"/>
      <w:color w:val="243F60" w:themeColor="accent1" w:themeShade="7F"/>
      <w:lang w:val="nl-BE" w:eastAsia="en-US"/>
    </w:rPr>
  </w:style>
  <w:style w:type="character" w:customStyle="1" w:styleId="Kop6Char">
    <w:name w:val="Kop 6 Char"/>
    <w:basedOn w:val="Standaardalinea-lettertype"/>
    <w:link w:val="Kop6"/>
    <w:uiPriority w:val="9"/>
    <w:semiHidden/>
    <w:rsid w:val="00310AF1"/>
    <w:rPr>
      <w:rFonts w:eastAsiaTheme="majorEastAsia" w:cstheme="majorBidi"/>
      <w:i/>
      <w:iCs/>
      <w:color w:val="243F60" w:themeColor="accent1" w:themeShade="7F"/>
      <w:lang w:val="nl-BE" w:eastAsia="en-US"/>
    </w:rPr>
  </w:style>
  <w:style w:type="paragraph" w:styleId="Ballontekst">
    <w:name w:val="Balloon Text"/>
    <w:basedOn w:val="Standaard"/>
    <w:semiHidden/>
    <w:rsid w:val="00045EA9"/>
    <w:rPr>
      <w:rFonts w:ascii="Lucida Grande" w:hAnsi="Lucida Grande"/>
      <w:sz w:val="18"/>
      <w:szCs w:val="18"/>
    </w:rPr>
  </w:style>
  <w:style w:type="paragraph" w:styleId="Koptekst">
    <w:name w:val="header"/>
    <w:basedOn w:val="Standaard"/>
    <w:link w:val="KoptekstChar"/>
    <w:uiPriority w:val="99"/>
    <w:unhideWhenUsed/>
    <w:rsid w:val="001A2CC4"/>
    <w:pPr>
      <w:tabs>
        <w:tab w:val="center" w:pos="4536"/>
        <w:tab w:val="right" w:pos="9072"/>
      </w:tabs>
    </w:pPr>
  </w:style>
  <w:style w:type="character" w:customStyle="1" w:styleId="KoptekstChar">
    <w:name w:val="Koptekst Char"/>
    <w:basedOn w:val="Standaardalinea-lettertype"/>
    <w:link w:val="Koptekst"/>
    <w:uiPriority w:val="99"/>
    <w:rsid w:val="001A2CC4"/>
    <w:rPr>
      <w:sz w:val="24"/>
      <w:szCs w:val="24"/>
      <w:lang w:val="en-GB" w:eastAsia="en-US"/>
    </w:rPr>
  </w:style>
  <w:style w:type="paragraph" w:styleId="Voettekst">
    <w:name w:val="footer"/>
    <w:basedOn w:val="Standaard"/>
    <w:link w:val="VoettekstChar"/>
    <w:uiPriority w:val="99"/>
    <w:unhideWhenUsed/>
    <w:rsid w:val="001A2CC4"/>
    <w:pPr>
      <w:tabs>
        <w:tab w:val="center" w:pos="4536"/>
        <w:tab w:val="right" w:pos="9072"/>
      </w:tabs>
    </w:pPr>
  </w:style>
  <w:style w:type="character" w:customStyle="1" w:styleId="VoettekstChar">
    <w:name w:val="Voettekst Char"/>
    <w:basedOn w:val="Standaardalinea-lettertype"/>
    <w:link w:val="Voettekst"/>
    <w:uiPriority w:val="99"/>
    <w:rsid w:val="001A2CC4"/>
    <w:rPr>
      <w:sz w:val="24"/>
      <w:szCs w:val="24"/>
      <w:lang w:val="en-GB" w:eastAsia="en-US"/>
    </w:rPr>
  </w:style>
  <w:style w:type="paragraph" w:customStyle="1" w:styleId="BasicParagraph">
    <w:name w:val="[Basic Paragraph]"/>
    <w:basedOn w:val="Standaard"/>
    <w:uiPriority w:val="99"/>
    <w:rsid w:val="00AA6D0B"/>
    <w:pPr>
      <w:widowControl w:val="0"/>
      <w:autoSpaceDE w:val="0"/>
      <w:autoSpaceDN w:val="0"/>
      <w:adjustRightInd w:val="0"/>
      <w:textAlignment w:val="center"/>
    </w:pPr>
    <w:rPr>
      <w:rFonts w:ascii="MinionPro-Regular" w:hAnsi="MinionPro-Regular" w:cs="MinionPro-Regular"/>
      <w:color w:val="000000"/>
      <w:lang w:eastAsia="ja-JP"/>
    </w:rPr>
  </w:style>
  <w:style w:type="character" w:styleId="Hyperlink">
    <w:name w:val="Hyperlink"/>
    <w:basedOn w:val="Standaardalinea-lettertype"/>
    <w:uiPriority w:val="99"/>
    <w:unhideWhenUsed/>
    <w:rsid w:val="005C6413"/>
    <w:rPr>
      <w:color w:val="0000FF" w:themeColor="hyperlink"/>
      <w:u w:val="single"/>
    </w:rPr>
  </w:style>
  <w:style w:type="character" w:styleId="Tekstvantijdelijkeaanduiding">
    <w:name w:val="Placeholder Text"/>
    <w:basedOn w:val="Standaardalinea-lettertype"/>
    <w:uiPriority w:val="99"/>
    <w:semiHidden/>
    <w:rsid w:val="00FB2D02"/>
    <w:rPr>
      <w:color w:val="808080"/>
    </w:rPr>
  </w:style>
  <w:style w:type="character" w:customStyle="1" w:styleId="Stijl1">
    <w:name w:val="Stijl1"/>
    <w:basedOn w:val="Standaardalinea-lettertype"/>
    <w:uiPriority w:val="1"/>
    <w:rsid w:val="00E22121"/>
    <w:rPr>
      <w:rFonts w:asciiTheme="majorHAnsi" w:hAnsiTheme="majorHAnsi"/>
      <w:b w:val="0"/>
      <w:i w:val="0"/>
      <w:caps w:val="0"/>
      <w:smallCaps/>
      <w:strike w:val="0"/>
      <w:dstrike w:val="0"/>
      <w:vanish w:val="0"/>
      <w:sz w:val="22"/>
      <w:vertAlign w:val="baseline"/>
    </w:rPr>
  </w:style>
  <w:style w:type="character" w:customStyle="1" w:styleId="Stijl2">
    <w:name w:val="Stijl2"/>
    <w:basedOn w:val="Standaardalinea-lettertype"/>
    <w:uiPriority w:val="1"/>
    <w:rsid w:val="00E22121"/>
    <w:rPr>
      <w:rFonts w:ascii="Calibri" w:hAnsi="Calibri"/>
      <w:b/>
      <w:caps w:val="0"/>
      <w:smallCaps/>
      <w:vanish w:val="0"/>
      <w:sz w:val="22"/>
    </w:rPr>
  </w:style>
  <w:style w:type="paragraph" w:styleId="Ondertitel">
    <w:name w:val="Subtitle"/>
    <w:basedOn w:val="Standaard"/>
    <w:next w:val="Standaard"/>
    <w:link w:val="OndertitelChar"/>
    <w:uiPriority w:val="11"/>
    <w:qFormat/>
    <w:rsid w:val="00310AF1"/>
    <w:pPr>
      <w:numPr>
        <w:ilvl w:val="1"/>
      </w:numPr>
      <w:spacing w:line="240" w:lineRule="auto"/>
    </w:pPr>
    <w:rPr>
      <w:rFonts w:ascii="Times New Roman" w:eastAsiaTheme="majorEastAsia" w:hAnsi="Times New Roman" w:cstheme="majorBidi"/>
      <w:i/>
      <w:iCs/>
      <w:color w:val="4F81BD" w:themeColor="accent1"/>
      <w:spacing w:val="15"/>
      <w:sz w:val="24"/>
      <w:szCs w:val="20"/>
    </w:rPr>
  </w:style>
  <w:style w:type="character" w:customStyle="1" w:styleId="OndertitelChar">
    <w:name w:val="Ondertitel Char"/>
    <w:basedOn w:val="Standaardalinea-lettertype"/>
    <w:link w:val="Ondertitel"/>
    <w:uiPriority w:val="11"/>
    <w:rsid w:val="00310AF1"/>
    <w:rPr>
      <w:rFonts w:eastAsiaTheme="majorEastAsia" w:cstheme="majorBidi"/>
      <w:i/>
      <w:iCs/>
      <w:color w:val="4F81BD" w:themeColor="accent1"/>
      <w:spacing w:val="15"/>
      <w:sz w:val="24"/>
      <w:lang w:val="nl-BE" w:eastAsia="en-US"/>
    </w:rPr>
  </w:style>
  <w:style w:type="paragraph" w:customStyle="1" w:styleId="Opsomming1">
    <w:name w:val="Opsomming1"/>
    <w:basedOn w:val="Lijstalinea"/>
    <w:link w:val="Opsomming1Char"/>
    <w:qFormat/>
    <w:rsid w:val="00A15CE1"/>
    <w:pPr>
      <w:numPr>
        <w:numId w:val="2"/>
      </w:numPr>
      <w:ind w:left="357" w:hanging="357"/>
    </w:pPr>
    <w:rPr>
      <w:rFonts w:cstheme="majorHAnsi"/>
      <w:szCs w:val="22"/>
    </w:rPr>
  </w:style>
  <w:style w:type="paragraph" w:styleId="Lijstalinea">
    <w:name w:val="List Paragraph"/>
    <w:basedOn w:val="Standaard"/>
    <w:uiPriority w:val="34"/>
    <w:qFormat/>
    <w:rsid w:val="00310AF1"/>
    <w:pPr>
      <w:ind w:left="720"/>
      <w:contextualSpacing/>
    </w:pPr>
  </w:style>
  <w:style w:type="character" w:customStyle="1" w:styleId="Opsomming1Char">
    <w:name w:val="Opsomming1 Char"/>
    <w:basedOn w:val="Standaardalinea-lettertype"/>
    <w:link w:val="Opsomming1"/>
    <w:rsid w:val="00A15CE1"/>
    <w:rPr>
      <w:rFonts w:asciiTheme="majorHAnsi" w:hAnsiTheme="majorHAnsi" w:cstheme="majorHAnsi"/>
      <w:sz w:val="22"/>
      <w:szCs w:val="22"/>
      <w:lang w:val="nl-BE" w:eastAsia="en-US"/>
    </w:rPr>
  </w:style>
  <w:style w:type="paragraph" w:customStyle="1" w:styleId="Opsomming2">
    <w:name w:val="Opsomming2"/>
    <w:basedOn w:val="Opsomming1"/>
    <w:link w:val="Opsomming2Char"/>
    <w:qFormat/>
    <w:rsid w:val="002F1971"/>
    <w:pPr>
      <w:numPr>
        <w:numId w:val="1"/>
      </w:numPr>
    </w:pPr>
  </w:style>
  <w:style w:type="character" w:customStyle="1" w:styleId="Opsomming2Char">
    <w:name w:val="Opsomming2 Char"/>
    <w:basedOn w:val="Opsomming1Char"/>
    <w:link w:val="Opsomming2"/>
    <w:rsid w:val="002F1971"/>
    <w:rPr>
      <w:rFonts w:asciiTheme="majorHAnsi" w:hAnsiTheme="majorHAnsi" w:cstheme="majorHAnsi"/>
      <w:sz w:val="22"/>
      <w:szCs w:val="22"/>
      <w:lang w:val="nl-BE" w:eastAsia="en-US"/>
    </w:rPr>
  </w:style>
  <w:style w:type="paragraph" w:styleId="Titel">
    <w:name w:val="Title"/>
    <w:basedOn w:val="Standaard"/>
    <w:next w:val="Standaard"/>
    <w:link w:val="TitelChar"/>
    <w:uiPriority w:val="10"/>
    <w:qFormat/>
    <w:rsid w:val="00310AF1"/>
    <w:pPr>
      <w:pBdr>
        <w:bottom w:val="single" w:sz="12" w:space="4" w:color="92D050"/>
      </w:pBdr>
      <w:spacing w:after="300"/>
      <w:contextualSpacing/>
    </w:pPr>
    <w:rPr>
      <w:rFonts w:eastAsiaTheme="majorEastAsia" w:cstheme="majorBidi"/>
      <w:b/>
      <w:smallCaps/>
      <w:color w:val="002060"/>
      <w:spacing w:val="5"/>
      <w:kern w:val="28"/>
      <w:sz w:val="32"/>
      <w:szCs w:val="52"/>
    </w:rPr>
  </w:style>
  <w:style w:type="character" w:customStyle="1" w:styleId="TitelChar">
    <w:name w:val="Titel Char"/>
    <w:basedOn w:val="Standaardalinea-lettertype"/>
    <w:link w:val="Titel"/>
    <w:uiPriority w:val="10"/>
    <w:rsid w:val="00310AF1"/>
    <w:rPr>
      <w:rFonts w:asciiTheme="majorHAnsi" w:eastAsiaTheme="majorEastAsia" w:hAnsiTheme="majorHAnsi" w:cstheme="majorBidi"/>
      <w:b/>
      <w:smallCaps/>
      <w:color w:val="002060"/>
      <w:spacing w:val="5"/>
      <w:kern w:val="28"/>
      <w:sz w:val="32"/>
      <w:szCs w:val="52"/>
      <w:lang w:val="en-GB" w:eastAsia="en-US"/>
    </w:rPr>
  </w:style>
  <w:style w:type="character" w:styleId="Onopgelostemelding">
    <w:name w:val="Unresolved Mention"/>
    <w:basedOn w:val="Standaardalinea-lettertype"/>
    <w:uiPriority w:val="99"/>
    <w:semiHidden/>
    <w:unhideWhenUsed/>
    <w:rsid w:val="007E1392"/>
    <w:rPr>
      <w:color w:val="605E5C"/>
      <w:shd w:val="clear" w:color="auto" w:fill="E1DFDD"/>
    </w:rPr>
  </w:style>
  <w:style w:type="table" w:styleId="Tabelraster">
    <w:name w:val="Table Grid"/>
    <w:basedOn w:val="Standaardtabel"/>
    <w:uiPriority w:val="39"/>
    <w:rsid w:val="00162613"/>
    <w:rPr>
      <w:rFonts w:asciiTheme="minorHAnsi" w:hAnsiTheme="minorHAnsi" w:cstheme="minorBidi"/>
      <w:sz w:val="21"/>
      <w:szCs w:val="21"/>
      <w:lang w:val="nl-B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Voorbeelden">
    <w:name w:val="TopVoorbeelden"/>
    <w:basedOn w:val="Geenafstand"/>
    <w:link w:val="TopVoorbeeldenChar"/>
    <w:rsid w:val="002540F8"/>
    <w:rPr>
      <w:rFonts w:ascii="Lucida Sans" w:hAnsi="Lucida Sans" w:cstheme="minorBidi"/>
      <w:sz w:val="20"/>
      <w:szCs w:val="21"/>
      <w:lang w:val="nl-NL"/>
    </w:rPr>
  </w:style>
  <w:style w:type="paragraph" w:styleId="Geenafstand">
    <w:name w:val="No Spacing"/>
    <w:uiPriority w:val="1"/>
    <w:qFormat/>
    <w:rsid w:val="002540F8"/>
    <w:rPr>
      <w:rFonts w:asciiTheme="majorHAnsi" w:hAnsiTheme="majorHAnsi"/>
      <w:sz w:val="22"/>
      <w:szCs w:val="24"/>
      <w:lang w:val="en-GB" w:eastAsia="en-US"/>
    </w:rPr>
  </w:style>
  <w:style w:type="character" w:customStyle="1" w:styleId="TopVoorbeeldenChar">
    <w:name w:val="TopVoorbeelden Char"/>
    <w:basedOn w:val="Standaardalinea-lettertype"/>
    <w:link w:val="TopVoorbeelden"/>
    <w:rsid w:val="002540F8"/>
    <w:rPr>
      <w:rFonts w:ascii="Lucida Sans" w:hAnsi="Lucida Sans" w:cstheme="minorBidi"/>
      <w:szCs w:val="21"/>
      <w:lang w:eastAsia="en-US"/>
    </w:rPr>
  </w:style>
  <w:style w:type="paragraph" w:styleId="Kopvaninhoudsopgave">
    <w:name w:val="TOC Heading"/>
    <w:basedOn w:val="Kop1"/>
    <w:next w:val="Standaard"/>
    <w:uiPriority w:val="39"/>
    <w:unhideWhenUsed/>
    <w:qFormat/>
    <w:rsid w:val="008F0078"/>
    <w:pPr>
      <w:numPr>
        <w:numId w:val="0"/>
      </w:numPr>
      <w:spacing w:line="259" w:lineRule="auto"/>
      <w:outlineLvl w:val="9"/>
    </w:pPr>
    <w:rPr>
      <w:b w:val="0"/>
      <w:bCs w:val="0"/>
      <w:color w:val="365F91" w:themeColor="accent1" w:themeShade="BF"/>
      <w:sz w:val="32"/>
      <w:szCs w:val="32"/>
      <w:lang w:eastAsia="nl-BE"/>
    </w:rPr>
  </w:style>
  <w:style w:type="paragraph" w:styleId="Inhopg1">
    <w:name w:val="toc 1"/>
    <w:basedOn w:val="Standaard"/>
    <w:next w:val="Standaard"/>
    <w:autoRedefine/>
    <w:uiPriority w:val="39"/>
    <w:unhideWhenUsed/>
    <w:rsid w:val="008F0078"/>
    <w:pPr>
      <w:spacing w:after="100"/>
    </w:pPr>
  </w:style>
  <w:style w:type="paragraph" w:styleId="Inhopg2">
    <w:name w:val="toc 2"/>
    <w:basedOn w:val="Standaard"/>
    <w:next w:val="Standaard"/>
    <w:autoRedefine/>
    <w:uiPriority w:val="39"/>
    <w:unhideWhenUsed/>
    <w:rsid w:val="008F0078"/>
    <w:pPr>
      <w:spacing w:after="100"/>
      <w:ind w:left="220"/>
    </w:pPr>
  </w:style>
  <w:style w:type="paragraph" w:styleId="Inhopg3">
    <w:name w:val="toc 3"/>
    <w:basedOn w:val="Standaard"/>
    <w:next w:val="Standaard"/>
    <w:autoRedefine/>
    <w:uiPriority w:val="39"/>
    <w:unhideWhenUsed/>
    <w:rsid w:val="008F0078"/>
    <w:pPr>
      <w:spacing w:after="100"/>
      <w:ind w:left="440"/>
    </w:pPr>
  </w:style>
  <w:style w:type="paragraph" w:styleId="Normaalweb">
    <w:name w:val="Normal (Web)"/>
    <w:basedOn w:val="Standaard"/>
    <w:uiPriority w:val="99"/>
    <w:semiHidden/>
    <w:unhideWhenUsed/>
    <w:rsid w:val="001D3A95"/>
    <w:rPr>
      <w:rFonts w:ascii="Times New Roman" w:hAnsi="Times New Roman"/>
      <w:sz w:val="24"/>
    </w:rPr>
  </w:style>
  <w:style w:type="paragraph" w:customStyle="1" w:styleId="CommentText1">
    <w:name w:val="Comment Text1"/>
    <w:basedOn w:val="Standaard"/>
    <w:uiPriority w:val="99"/>
    <w:unhideWhenUsed/>
    <w:rsid w:val="00940193"/>
    <w:pPr>
      <w:spacing w:line="240" w:lineRule="auto"/>
    </w:pPr>
    <w:rPr>
      <w:sz w:val="20"/>
      <w:szCs w:val="20"/>
    </w:rPr>
  </w:style>
  <w:style w:type="character" w:customStyle="1" w:styleId="CommentReference1">
    <w:name w:val="Comment Reference1"/>
    <w:basedOn w:val="Standaardalinea-lettertype"/>
    <w:uiPriority w:val="99"/>
    <w:semiHidden/>
    <w:unhideWhenUsed/>
    <w:rsid w:val="00940193"/>
    <w:rPr>
      <w:sz w:val="16"/>
      <w:szCs w:val="16"/>
    </w:rPr>
  </w:style>
  <w:style w:type="paragraph" w:customStyle="1" w:styleId="CommentSubject1">
    <w:name w:val="Comment Subject1"/>
    <w:basedOn w:val="CommentText1"/>
    <w:next w:val="CommentText1"/>
    <w:uiPriority w:val="99"/>
    <w:semiHidden/>
    <w:unhideWhenUsed/>
    <w:rsid w:val="00940193"/>
    <w:rPr>
      <w:b/>
      <w:bCs/>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rPr>
      <w:rFonts w:asciiTheme="majorHAnsi" w:hAnsiTheme="majorHAnsi"/>
      <w:lang w:val="nl-BE" w:eastAsia="en-US"/>
    </w:rPr>
  </w:style>
  <w:style w:type="character" w:styleId="Verwijzingopmerking">
    <w:name w:val="annotation reference"/>
    <w:basedOn w:val="Standaardalinea-lettertype"/>
    <w:uiPriority w:val="99"/>
    <w:semiHidden/>
    <w:unhideWhenUsed/>
    <w:rPr>
      <w:sz w:val="16"/>
      <w:szCs w:val="16"/>
    </w:rPr>
  </w:style>
  <w:style w:type="paragraph" w:styleId="Revisie">
    <w:name w:val="Revision"/>
    <w:hidden/>
    <w:uiPriority w:val="99"/>
    <w:semiHidden/>
    <w:rsid w:val="009C41D2"/>
    <w:rPr>
      <w:rFonts w:asciiTheme="majorHAnsi" w:hAnsiTheme="majorHAnsi"/>
      <w:sz w:val="22"/>
      <w:szCs w:val="24"/>
      <w:lang w:val="nl-BE" w:eastAsia="en-US"/>
    </w:rPr>
  </w:style>
  <w:style w:type="paragraph" w:customStyle="1" w:styleId="CommentText">
    <w:name w:val="Comment Text"/>
    <w:basedOn w:val="Standaard"/>
    <w:link w:val="CommentTextChar"/>
    <w:uiPriority w:val="99"/>
    <w:unhideWhenUsed/>
    <w:rsid w:val="005554A2"/>
    <w:pPr>
      <w:spacing w:line="240" w:lineRule="auto"/>
    </w:pPr>
    <w:rPr>
      <w:sz w:val="20"/>
      <w:szCs w:val="20"/>
    </w:rPr>
  </w:style>
  <w:style w:type="character" w:customStyle="1" w:styleId="CommentTextChar">
    <w:name w:val="Comment Text Char"/>
    <w:basedOn w:val="Standaardalinea-lettertype"/>
    <w:link w:val="CommentText"/>
    <w:uiPriority w:val="99"/>
    <w:rsid w:val="005554A2"/>
    <w:rPr>
      <w:rFonts w:asciiTheme="majorHAnsi" w:hAnsiTheme="majorHAnsi"/>
      <w:lang w:val="nl-BE" w:eastAsia="en-US"/>
    </w:rPr>
  </w:style>
  <w:style w:type="character" w:customStyle="1" w:styleId="CommentReference">
    <w:name w:val="Comment Reference"/>
    <w:basedOn w:val="Standaardalinea-lettertype"/>
    <w:uiPriority w:val="99"/>
    <w:semiHidden/>
    <w:unhideWhenUsed/>
    <w:rsid w:val="005554A2"/>
    <w:rPr>
      <w:sz w:val="16"/>
      <w:szCs w:val="16"/>
    </w:rPr>
  </w:style>
  <w:style w:type="paragraph" w:customStyle="1" w:styleId="CommentSubject">
    <w:name w:val="Comment Subject"/>
    <w:basedOn w:val="CommentText"/>
    <w:next w:val="CommentText"/>
    <w:link w:val="CommentSubjectChar"/>
    <w:uiPriority w:val="99"/>
    <w:semiHidden/>
    <w:unhideWhenUsed/>
    <w:rsid w:val="005554A2"/>
    <w:rPr>
      <w:b/>
      <w:bCs/>
    </w:rPr>
  </w:style>
  <w:style w:type="character" w:customStyle="1" w:styleId="CommentSubjectChar">
    <w:name w:val="Comment Subject Char"/>
    <w:basedOn w:val="CommentTextChar"/>
    <w:link w:val="CommentSubject"/>
    <w:uiPriority w:val="99"/>
    <w:semiHidden/>
    <w:rsid w:val="005554A2"/>
    <w:rPr>
      <w:rFonts w:asciiTheme="majorHAnsi" w:hAnsiTheme="majorHAnsi"/>
      <w:b/>
      <w:bCs/>
      <w:lang w:val="nl-B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6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teachablemachine.withgoogle.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 Id="rId27"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https://sintrembert.sharepoint.com/Sjablonen/Documenthoofd%20Sint-Rembe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AB87CABC494215971FD04AE9C2AC51"/>
        <w:category>
          <w:name w:val="Algemeen"/>
          <w:gallery w:val="placeholder"/>
        </w:category>
        <w:types>
          <w:type w:val="bbPlcHdr"/>
        </w:types>
        <w:behaviors>
          <w:behavior w:val="content"/>
        </w:behaviors>
        <w:guid w:val="{459E2DF2-0573-412C-85CD-651457A17131}"/>
      </w:docPartPr>
      <w:docPartBody>
        <w:p w:rsidR="007D3BAF" w:rsidRDefault="008C4CF4" w:rsidP="008C4CF4">
          <w:pPr>
            <w:pStyle w:val="8AAB87CABC494215971FD04AE9C2AC51"/>
          </w:pPr>
          <w:r w:rsidRPr="00B67B77">
            <w:rPr>
              <w:rStyle w:val="Tekstvantijdelijkeaanduiding"/>
            </w:rPr>
            <w:t>Klik hier als u een datum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ansaSoftStd-Normal">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CF4"/>
    <w:rsid w:val="001C0E46"/>
    <w:rsid w:val="007D3BAF"/>
    <w:rsid w:val="008C4CF4"/>
    <w:rsid w:val="009B4D2C"/>
    <w:rsid w:val="009C30E4"/>
    <w:rsid w:val="00B939F7"/>
    <w:rsid w:val="00C12B0C"/>
    <w:rsid w:val="00CD66E5"/>
    <w:rsid w:val="00EE7E6B"/>
    <w:rsid w:val="00F104E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054F030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8C4CF4"/>
    <w:rPr>
      <w:color w:val="808080"/>
    </w:rPr>
  </w:style>
  <w:style w:type="paragraph" w:customStyle="1" w:styleId="8AAB87CABC494215971FD04AE9C2AC51">
    <w:name w:val="8AAB87CABC494215971FD04AE9C2AC51"/>
    <w:rsid w:val="008C4C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39E4C4F3B9BF248822A1508D258862A" ma:contentTypeVersion="15" ma:contentTypeDescription="Een nieuw document maken." ma:contentTypeScope="" ma:versionID="7cdaddcad63598bef1dbbcd3091cc85a">
  <xsd:schema xmlns:xsd="http://www.w3.org/2001/XMLSchema" xmlns:xs="http://www.w3.org/2001/XMLSchema" xmlns:p="http://schemas.microsoft.com/office/2006/metadata/properties" xmlns:ns2="362f8729-8040-4fe7-b477-2d181285f52c" xmlns:ns3="97909802-cbf8-40e5-88a3-08be8266bdb4" targetNamespace="http://schemas.microsoft.com/office/2006/metadata/properties" ma:root="true" ma:fieldsID="47670bc80e3c0e370b30dbf9247fc085" ns2:_="" ns3:_="">
    <xsd:import namespace="362f8729-8040-4fe7-b477-2d181285f52c"/>
    <xsd:import namespace="97909802-cbf8-40e5-88a3-08be8266bdb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lcf76f155ced4ddcb4097134ff3c332f"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2f8729-8040-4fe7-b477-2d181285f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3dbdd9a8-0761-42fa-b46b-16e54f94641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909802-cbf8-40e5-88a3-08be8266bdb4"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2f8729-8040-4fe7-b477-2d181285f52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95A586-0C3F-4BEA-871D-4FA836CB8D8E}">
  <ds:schemaRefs>
    <ds:schemaRef ds:uri="http://schemas.openxmlformats.org/officeDocument/2006/bibliography"/>
  </ds:schemaRefs>
</ds:datastoreItem>
</file>

<file path=customXml/itemProps2.xml><?xml version="1.0" encoding="utf-8"?>
<ds:datastoreItem xmlns:ds="http://schemas.openxmlformats.org/officeDocument/2006/customXml" ds:itemID="{DCCBB74F-E021-4090-9209-ACF0EDE29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2f8729-8040-4fe7-b477-2d181285f52c"/>
    <ds:schemaRef ds:uri="97909802-cbf8-40e5-88a3-08be8266bd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3B6470-0A82-4DE1-964F-B41DFD6A0D73}">
  <ds:schemaRefs>
    <ds:schemaRef ds:uri="http://schemas.microsoft.com/office/2006/metadata/properties"/>
    <ds:schemaRef ds:uri="http://schemas.microsoft.com/office/infopath/2007/PartnerControls"/>
    <ds:schemaRef ds:uri="362f8729-8040-4fe7-b477-2d181285f52c"/>
  </ds:schemaRefs>
</ds:datastoreItem>
</file>

<file path=customXml/itemProps4.xml><?xml version="1.0" encoding="utf-8"?>
<ds:datastoreItem xmlns:ds="http://schemas.openxmlformats.org/officeDocument/2006/customXml" ds:itemID="{3301CDBA-212E-48F2-8445-1B02F8249F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Documenthoofd%20Sint-Rembert.dotx</Template>
  <TotalTime>0</TotalTime>
  <Pages>3</Pages>
  <Words>5254</Words>
  <Characters>26848</Characters>
  <Application>Microsoft Office Word</Application>
  <DocSecurity>0</DocSecurity>
  <Lines>925</Lines>
  <Paragraphs>729</Paragraphs>
  <ScaleCrop>false</ScaleCrop>
  <Company>HP</Company>
  <LinksUpToDate>false</LinksUpToDate>
  <CharactersWithSpaces>31373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Vanhaelewyn</dc:creator>
  <cp:keywords/>
  <cp:lastModifiedBy>Arne Breemeersch</cp:lastModifiedBy>
  <cp:revision>2</cp:revision>
  <cp:lastPrinted>2026-06-17T13:06:00Z</cp:lastPrinted>
  <dcterms:created xsi:type="dcterms:W3CDTF">2026-09-09T08:45:00Z</dcterms:created>
  <dcterms:modified xsi:type="dcterms:W3CDTF">2026-09-09T08:45:00Z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0x010100E39E4C4F3B9BF248822A1508D258862A</vt:lpwstr>
  </property>
  <property fmtid="{D5CDD505-2E9C-101B-9397-08002B2CF9AE}" pid="3" name="MediaServiceImageTags">
    <vt:lpwstr/>
  </property>
  <property fmtid="{D5CDD505-2E9C-101B-9397-08002B2CF9AE}" pid="4" name="docLang">
    <vt:lpwstr>nl</vt:lpwstr>
  </property>
</Properties>
</file>